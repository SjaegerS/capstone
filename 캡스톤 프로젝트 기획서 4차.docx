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08496" w14:textId="77777777" w:rsidR="00A10484" w:rsidRPr="00EA7478" w:rsidRDefault="00EA7478">
      <w:pPr>
        <w:pStyle w:val="a3"/>
        <w:rPr>
          <w:rFonts w:ascii="맑은 고딕" w:eastAsia="맑은 고딕" w:hAnsi="맑은 고딕" w:cs="바탕"/>
        </w:rPr>
      </w:pPr>
      <w:bookmarkStart w:id="0" w:name="_GoBack"/>
      <w:bookmarkEnd w:id="0"/>
      <w:proofErr w:type="spellStart"/>
      <w:r w:rsidRPr="00EA7478">
        <w:rPr>
          <w:rFonts w:ascii="맑은 고딕" w:eastAsia="맑은 고딕" w:hAnsi="맑은 고딕" w:cs="바탕" w:hint="eastAsia"/>
        </w:rPr>
        <w:t>캡스톤</w:t>
      </w:r>
      <w:proofErr w:type="spellEnd"/>
      <w:r w:rsidRPr="00EA7478">
        <w:rPr>
          <w:rFonts w:ascii="맑은 고딕" w:eastAsia="맑은 고딕" w:hAnsi="맑은 고딕" w:cs="바탕" w:hint="eastAsia"/>
        </w:rPr>
        <w:t xml:space="preserve"> 프로젝트</w:t>
      </w:r>
    </w:p>
    <w:p w14:paraId="418B5525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  <w:r w:rsidRPr="00EA7478">
        <w:rPr>
          <w:rFonts w:ascii="맑은 고딕" w:eastAsia="맑은 고딕" w:hAnsi="맑은 고딕" w:cs="바탕" w:hint="eastAsia"/>
        </w:rPr>
        <w:t>&lt;</w:t>
      </w:r>
      <w:r w:rsidRPr="00315BB5">
        <w:rPr>
          <w:rFonts w:ascii="맑은 고딕" w:eastAsia="맑은 고딕" w:hAnsi="맑은 고딕" w:cs="바탕" w:hint="eastAsia"/>
        </w:rPr>
        <w:t>어플 가칭</w:t>
      </w:r>
      <w:r w:rsidRPr="00EA7478">
        <w:rPr>
          <w:rFonts w:ascii="맑은 고딕" w:eastAsia="맑은 고딕" w:hAnsi="맑은 고딕" w:cs="바탕" w:hint="eastAsia"/>
        </w:rPr>
        <w:t>&gt;</w:t>
      </w:r>
      <w:r w:rsidRPr="00EA7478">
        <w:rPr>
          <w:rFonts w:ascii="맑은 고딕" w:eastAsia="맑은 고딕" w:hAnsi="맑은 고딕" w:cs="바탕"/>
        </w:rPr>
        <w:t xml:space="preserve"> </w:t>
      </w:r>
      <w:r w:rsidRPr="00EA7478">
        <w:rPr>
          <w:rFonts w:ascii="맑은 고딕" w:eastAsia="맑은 고딕" w:hAnsi="맑은 고딕" w:cs="바탕" w:hint="eastAsia"/>
        </w:rPr>
        <w:t>기획서</w:t>
      </w:r>
    </w:p>
    <w:p w14:paraId="194E4097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</w:p>
    <w:p w14:paraId="0BA54BC8" w14:textId="4A9AFD09" w:rsidR="00315BB5" w:rsidRDefault="00EA7478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 w:rsidRPr="00EA7478">
        <w:rPr>
          <w:rFonts w:ascii="맑은 고딕" w:eastAsia="맑은 고딕" w:hAnsi="맑은 고딕" w:cs="바탕"/>
          <w:sz w:val="20"/>
          <w:szCs w:val="20"/>
        </w:rPr>
        <w:t>1</w:t>
      </w:r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 w:rsidRPr="00EA7478"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 w:rsidRPr="00EA7478">
        <w:rPr>
          <w:rFonts w:ascii="맑은 고딕" w:eastAsia="맑은 고딕" w:hAnsi="맑은 고딕" w:cs="바탕"/>
          <w:sz w:val="20"/>
          <w:szCs w:val="20"/>
        </w:rPr>
        <w:t xml:space="preserve"> 2026-04-06</w:t>
      </w:r>
    </w:p>
    <w:p w14:paraId="63C70AD8" w14:textId="77777777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7EA9EA4C" w14:textId="576549A4" w:rsidR="00085229" w:rsidRDefault="00085229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2차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2026-04-</w:t>
      </w:r>
      <w:r>
        <w:rPr>
          <w:rFonts w:ascii="맑은 고딕" w:eastAsia="맑은 고딕" w:hAnsi="맑은 고딕" w:cs="바탕"/>
          <w:sz w:val="20"/>
          <w:szCs w:val="20"/>
        </w:rPr>
        <w:t>29</w:t>
      </w:r>
    </w:p>
    <w:p w14:paraId="5089D5B8" w14:textId="7012D47D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수정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>사항</w:t>
      </w:r>
      <w:r>
        <w:rPr>
          <w:rFonts w:ascii="맑은 고딕" w:eastAsia="맑은 고딕" w:hAnsi="맑은 고딕" w:cs="바탕"/>
          <w:sz w:val="20"/>
          <w:szCs w:val="20"/>
        </w:rPr>
        <w:t xml:space="preserve"> 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기능 명세서 추가 및 기본 컨텐츠 화면 예시 추가</w:t>
      </w:r>
    </w:p>
    <w:p w14:paraId="7081BA3D" w14:textId="77777777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3A4D7448" w14:textId="65F7DA61" w:rsidR="00EB77DB" w:rsidRDefault="00EB77D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>3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 w:rsidRPr="00EA7478">
        <w:rPr>
          <w:rFonts w:ascii="맑은 고딕" w:eastAsia="맑은 고딕" w:hAnsi="맑은 고딕" w:cs="바탕"/>
          <w:sz w:val="20"/>
          <w:szCs w:val="20"/>
        </w:rPr>
        <w:t>2026-0</w:t>
      </w:r>
      <w:r>
        <w:rPr>
          <w:rFonts w:ascii="맑은 고딕" w:eastAsia="맑은 고딕" w:hAnsi="맑은 고딕" w:cs="바탕"/>
          <w:sz w:val="20"/>
          <w:szCs w:val="20"/>
        </w:rPr>
        <w:t>5</w:t>
      </w:r>
      <w:r w:rsidRPr="00EA7478">
        <w:rPr>
          <w:rFonts w:ascii="맑은 고딕" w:eastAsia="맑은 고딕" w:hAnsi="맑은 고딕" w:cs="바탕"/>
          <w:sz w:val="20"/>
          <w:szCs w:val="20"/>
        </w:rPr>
        <w:t>-</w:t>
      </w:r>
      <w:r>
        <w:rPr>
          <w:rFonts w:ascii="맑은 고딕" w:eastAsia="맑은 고딕" w:hAnsi="맑은 고딕" w:cs="바탕"/>
          <w:sz w:val="20"/>
          <w:szCs w:val="20"/>
        </w:rPr>
        <w:t>06</w:t>
      </w:r>
    </w:p>
    <w:p w14:paraId="3CDC3A3B" w14:textId="590E2496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 w:hint="eastAsia"/>
          <w:sz w:val="20"/>
          <w:szCs w:val="20"/>
        </w:rPr>
        <w:t xml:space="preserve">수정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사항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전체 컨텐츠 화면 예시 추가,</w:t>
      </w:r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게임의 특징 부분 일부 변경</w:t>
      </w:r>
    </w:p>
    <w:p w14:paraId="0371F687" w14:textId="1A5584EA" w:rsidR="00315BB5" w:rsidRDefault="00315BB5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ab/>
        <w:t xml:space="preserve">      </w:t>
      </w:r>
      <w:r>
        <w:rPr>
          <w:rFonts w:ascii="맑은 고딕" w:eastAsia="맑은 고딕" w:hAnsi="맑은 고딕" w:cs="바탕" w:hint="eastAsia"/>
          <w:sz w:val="20"/>
          <w:szCs w:val="20"/>
        </w:rPr>
        <w:t>목차에 각 제목으로 이동하는 링크 삽입</w:t>
      </w:r>
    </w:p>
    <w:p w14:paraId="08DDA69C" w14:textId="6A317BD0" w:rsidR="00EB77DB" w:rsidRDefault="00EB77D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</w:p>
    <w:p w14:paraId="0767DAB2" w14:textId="2B86FC72" w:rsidR="00E662CB" w:rsidRDefault="00E662C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r>
        <w:rPr>
          <w:rFonts w:ascii="맑은 고딕" w:eastAsia="맑은 고딕" w:hAnsi="맑은 고딕" w:cs="바탕"/>
          <w:sz w:val="20"/>
          <w:szCs w:val="20"/>
        </w:rPr>
        <w:t>4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2026-05-17</w:t>
      </w:r>
    </w:p>
    <w:p w14:paraId="748F6692" w14:textId="0E9E632A" w:rsidR="00E662CB" w:rsidRPr="00E662CB" w:rsidRDefault="00E662CB" w:rsidP="00315BB5">
      <w:pPr>
        <w:pStyle w:val="a3"/>
        <w:rPr>
          <w:rFonts w:ascii="맑은 고딕" w:eastAsia="맑은 고딕" w:hAnsi="맑은 고딕" w:cs="바탕"/>
          <w:sz w:val="20"/>
          <w:szCs w:val="20"/>
        </w:rPr>
      </w:pPr>
      <w:proofErr w:type="gramStart"/>
      <w:r>
        <w:rPr>
          <w:rFonts w:ascii="맑은 고딕" w:eastAsia="맑은 고딕" w:hAnsi="맑은 고딕" w:cs="바탕" w:hint="eastAsia"/>
          <w:sz w:val="20"/>
          <w:szCs w:val="20"/>
        </w:rPr>
        <w:t xml:space="preserve">수정사항 </w:t>
      </w:r>
      <w:r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>일반 모험,</w:t>
      </w:r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r>
        <w:rPr>
          <w:rFonts w:ascii="맑은 고딕" w:eastAsia="맑은 고딕" w:hAnsi="맑은 고딕" w:cs="바탕" w:hint="eastAsia"/>
          <w:sz w:val="20"/>
          <w:szCs w:val="20"/>
        </w:rPr>
        <w:t xml:space="preserve">골드 컨텐츠 </w:t>
      </w:r>
      <w:proofErr w:type="spellStart"/>
      <w:r>
        <w:rPr>
          <w:rFonts w:ascii="맑은 고딕" w:eastAsia="맑은 고딕" w:hAnsi="맑은 고딕" w:cs="바탕" w:hint="eastAsia"/>
          <w:sz w:val="20"/>
          <w:szCs w:val="20"/>
        </w:rPr>
        <w:t>재화지급량</w:t>
      </w:r>
      <w:proofErr w:type="spellEnd"/>
      <w:r>
        <w:rPr>
          <w:rFonts w:ascii="맑은 고딕" w:eastAsia="맑은 고딕" w:hAnsi="맑은 고딕" w:cs="바탕" w:hint="eastAsia"/>
          <w:sz w:val="20"/>
          <w:szCs w:val="20"/>
        </w:rPr>
        <w:t>,</w:t>
      </w:r>
      <w:r>
        <w:rPr>
          <w:rFonts w:ascii="맑은 고딕" w:eastAsia="맑은 고딕" w:hAnsi="맑은 고딕" w:cs="바탕"/>
          <w:sz w:val="20"/>
          <w:szCs w:val="20"/>
        </w:rPr>
        <w:t xml:space="preserve"> </w:t>
      </w:r>
      <w:proofErr w:type="spellStart"/>
      <w:r>
        <w:rPr>
          <w:rFonts w:ascii="맑은 고딕" w:eastAsia="맑은 고딕" w:hAnsi="맑은 고딕" w:cs="바탕" w:hint="eastAsia"/>
          <w:sz w:val="20"/>
          <w:szCs w:val="20"/>
        </w:rPr>
        <w:t>레벨업</w:t>
      </w:r>
      <w:proofErr w:type="spellEnd"/>
      <w:r>
        <w:rPr>
          <w:rFonts w:ascii="맑은 고딕" w:eastAsia="맑은 고딕" w:hAnsi="맑은 고딕" w:cs="바탕" w:hint="eastAsia"/>
          <w:sz w:val="20"/>
          <w:szCs w:val="20"/>
        </w:rPr>
        <w:t xml:space="preserve"> 및 강화에 따른 수치 성장 기획</w:t>
      </w:r>
      <w:r w:rsidR="00DA3FF2">
        <w:rPr>
          <w:rFonts w:ascii="맑은 고딕" w:eastAsia="맑은 고딕" w:hAnsi="맑은 고딕" w:cs="바탕"/>
          <w:sz w:val="20"/>
          <w:szCs w:val="20"/>
        </w:rPr>
        <w:t>(</w:t>
      </w:r>
      <w:r w:rsidR="00DA3FF2">
        <w:rPr>
          <w:rFonts w:ascii="맑은 고딕" w:eastAsia="맑은 고딕" w:hAnsi="맑은 고딕" w:cs="바탕" w:hint="eastAsia"/>
          <w:sz w:val="20"/>
          <w:szCs w:val="20"/>
        </w:rPr>
        <w:t>붉은 글씨 표시)</w:t>
      </w:r>
    </w:p>
    <w:p w14:paraId="18FD73B8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4E4D0B98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CC2B76F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550408C5" w14:textId="77777777" w:rsidR="009538CE" w:rsidRDefault="009538CE" w:rsidP="00315BB5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D1117CA" w14:textId="53CA828A" w:rsidR="00921D36" w:rsidRDefault="00921D36" w:rsidP="00315BB5">
      <w:pPr>
        <w:rPr>
          <w:rFonts w:ascii="맑은 고딕" w:eastAsia="맑은 고딕" w:hAnsi="맑은 고딕" w:cs="바탕"/>
          <w:sz w:val="40"/>
          <w:szCs w:val="40"/>
        </w:rPr>
      </w:pPr>
    </w:p>
    <w:p w14:paraId="3A19827E" w14:textId="77777777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786A92E5" w14:textId="1AFEC007" w:rsidR="009538CE" w:rsidRDefault="007F239E" w:rsidP="009538CE">
      <w:pPr>
        <w:pStyle w:val="a3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lastRenderedPageBreak/>
        <w:t>목차</w:t>
      </w:r>
    </w:p>
    <w:p w14:paraId="21AA28B6" w14:textId="63752ED1" w:rsidR="007F239E" w:rsidRDefault="00D91509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게임_개요(포커싱_포인트)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게임 개요</w:t>
        </w:r>
      </w:hyperlink>
    </w:p>
    <w:p w14:paraId="12FA2455" w14:textId="1C3A0722" w:rsidR="007F239E" w:rsidRDefault="00D91509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게임_방식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게임 진행 방식</w:t>
        </w:r>
      </w:hyperlink>
    </w:p>
    <w:p w14:paraId="13064F04" w14:textId="7C4C0588" w:rsidR="007F239E" w:rsidRDefault="00D91509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UI_예시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U</w:t>
        </w:r>
        <w:r w:rsidR="007F239E" w:rsidRPr="00315BB5">
          <w:rPr>
            <w:rStyle w:val="af3"/>
            <w:rFonts w:ascii="맑은 고딕" w:eastAsia="맑은 고딕" w:hAnsi="맑은 고딕" w:cs="바탕"/>
            <w:sz w:val="40"/>
            <w:szCs w:val="40"/>
          </w:rPr>
          <w:t>I</w:t>
        </w:r>
        <w:r w:rsidR="00B704D8" w:rsidRPr="00315BB5">
          <w:rPr>
            <w:rStyle w:val="af3"/>
            <w:rFonts w:ascii="맑은 고딕" w:eastAsia="맑은 고딕" w:hAnsi="맑은 고딕" w:cs="바탕"/>
            <w:sz w:val="40"/>
            <w:szCs w:val="40"/>
          </w:rPr>
          <w:t xml:space="preserve"> </w:t>
        </w:r>
        <w:r w:rsidR="00B704D8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예시</w:t>
        </w:r>
      </w:hyperlink>
    </w:p>
    <w:p w14:paraId="0B7D1C82" w14:textId="4819541F" w:rsidR="00315BB5" w:rsidRPr="00315BB5" w:rsidRDefault="00D91509" w:rsidP="00315BB5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hyperlink w:anchor="_기능_명세서" w:history="1">
        <w:r w:rsidR="00315BB5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기능 명세서</w:t>
        </w:r>
      </w:hyperlink>
    </w:p>
    <w:p w14:paraId="278958B3" w14:textId="6DDD52F9" w:rsidR="00921D36" w:rsidRPr="00E662CB" w:rsidRDefault="00B704D8" w:rsidP="00921D36">
      <w:pPr>
        <w:pStyle w:val="a3"/>
        <w:numPr>
          <w:ilvl w:val="0"/>
          <w:numId w:val="32"/>
        </w:numPr>
        <w:spacing w:line="360" w:lineRule="auto"/>
        <w:rPr>
          <w:rStyle w:val="af3"/>
          <w:rFonts w:ascii="맑은 고딕" w:eastAsia="맑은 고딕" w:hAnsi="맑은 고딕" w:cs="바탕"/>
          <w:color w:val="auto"/>
          <w:sz w:val="40"/>
          <w:szCs w:val="40"/>
          <w:u w:val="none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 xml:space="preserve"> </w:t>
      </w:r>
      <w:hyperlink w:anchor="_게임_특징_1." w:history="1">
        <w:r w:rsidR="007F239E" w:rsidRPr="00315BB5">
          <w:rPr>
            <w:rStyle w:val="af3"/>
            <w:rFonts w:ascii="맑은 고딕" w:eastAsia="맑은 고딕" w:hAnsi="맑은 고딕" w:cs="바탕" w:hint="eastAsia"/>
            <w:sz w:val="40"/>
            <w:szCs w:val="40"/>
          </w:rPr>
          <w:t>게임의 특징</w:t>
        </w:r>
      </w:hyperlink>
    </w:p>
    <w:p w14:paraId="5EC505D4" w14:textId="60DE4D71" w:rsidR="00E662CB" w:rsidRDefault="00E662CB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Style w:val="af3"/>
          <w:rFonts w:ascii="맑은 고딕" w:eastAsia="맑은 고딕" w:hAnsi="맑은 고딕" w:cs="바탕" w:hint="eastAsia"/>
          <w:sz w:val="40"/>
          <w:szCs w:val="40"/>
        </w:rPr>
        <w:t xml:space="preserve"> </w:t>
      </w:r>
      <w:proofErr w:type="spellStart"/>
      <w:r>
        <w:rPr>
          <w:rStyle w:val="af3"/>
          <w:rFonts w:ascii="맑은 고딕" w:eastAsia="맑은 고딕" w:hAnsi="맑은 고딕" w:cs="바탕" w:hint="eastAsia"/>
          <w:sz w:val="40"/>
          <w:szCs w:val="40"/>
        </w:rPr>
        <w:t>밸런싱</w:t>
      </w:r>
      <w:proofErr w:type="spellEnd"/>
      <w:r>
        <w:rPr>
          <w:rStyle w:val="af3"/>
          <w:rFonts w:ascii="맑은 고딕" w:eastAsia="맑은 고딕" w:hAnsi="맑은 고딕" w:cs="바탕" w:hint="eastAsia"/>
          <w:sz w:val="40"/>
          <w:szCs w:val="40"/>
        </w:rPr>
        <w:t xml:space="preserve"> 상세내역</w:t>
      </w:r>
    </w:p>
    <w:p w14:paraId="146B9238" w14:textId="7DD52BA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5F7D604" w14:textId="3FDA548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5E8DF36" w14:textId="41C7E83E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2D257342" w14:textId="532E38A0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2F3F33D5" w14:textId="77777777" w:rsidR="00921D36" w:rsidRP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0DF99F5A" w14:textId="11A5FA8B" w:rsidR="00855982" w:rsidRPr="00EA7478" w:rsidRDefault="00EA7478" w:rsidP="00855982">
      <w:pPr>
        <w:pStyle w:val="1"/>
        <w:rPr>
          <w:rFonts w:ascii="맑은 고딕" w:eastAsia="맑은 고딕" w:hAnsi="맑은 고딕"/>
        </w:rPr>
      </w:pPr>
      <w:bookmarkStart w:id="1" w:name="_게임_개요(포커싱_포인트)"/>
      <w:bookmarkEnd w:id="1"/>
      <w:r>
        <w:rPr>
          <w:rFonts w:ascii="맑은 고딕" w:eastAsia="맑은 고딕" w:hAnsi="맑은 고딕" w:hint="eastAsia"/>
        </w:rPr>
        <w:t>게임 개요(</w:t>
      </w:r>
      <w:proofErr w:type="spellStart"/>
      <w:r>
        <w:rPr>
          <w:rFonts w:ascii="맑은 고딕" w:eastAsia="맑은 고딕" w:hAnsi="맑은 고딕" w:hint="eastAsia"/>
        </w:rPr>
        <w:t>포커싱</w:t>
      </w:r>
      <w:proofErr w:type="spellEnd"/>
      <w:r>
        <w:rPr>
          <w:rFonts w:ascii="맑은 고딕" w:eastAsia="맑은 고딕" w:hAnsi="맑은 고딕" w:hint="eastAsia"/>
        </w:rPr>
        <w:t xml:space="preserve"> 포인트</w:t>
      </w:r>
      <w:r>
        <w:rPr>
          <w:rFonts w:ascii="맑은 고딕" w:eastAsia="맑은 고딕" w:hAnsi="맑은 고딕"/>
        </w:rPr>
        <w:t>)</w:t>
      </w:r>
    </w:p>
    <w:p w14:paraId="3C62F74B" w14:textId="77777777" w:rsidR="00855982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ascii="바탕" w:eastAsia="맑은 고딕" w:hAnsi="바탕" w:cs="바탕" w:hint="eastAsia"/>
          <w:sz w:val="28"/>
          <w:szCs w:val="28"/>
        </w:rPr>
        <w:t>장르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/>
          <w:sz w:val="28"/>
          <w:szCs w:val="28"/>
        </w:rPr>
        <w:t>:</w:t>
      </w:r>
      <w:proofErr w:type="gramEnd"/>
      <w:r>
        <w:rPr>
          <w:rFonts w:ascii="바탕" w:eastAsia="맑은 고딕" w:hAnsi="바탕" w:cs="바탕"/>
          <w:sz w:val="28"/>
          <w:szCs w:val="28"/>
        </w:rPr>
        <w:t xml:space="preserve"> </w:t>
      </w:r>
      <w:r w:rsidRPr="00EA7478">
        <w:rPr>
          <w:rFonts w:ascii="바탕" w:eastAsia="맑은 고딕" w:hAnsi="바탕" w:cs="바탕" w:hint="eastAsia"/>
          <w:sz w:val="28"/>
          <w:szCs w:val="28"/>
        </w:rPr>
        <w:t>방</w:t>
      </w:r>
      <w:r w:rsidRPr="00EA7478">
        <w:rPr>
          <w:rFonts w:eastAsia="맑은 고딕" w:hint="eastAsia"/>
          <w:sz w:val="28"/>
          <w:szCs w:val="28"/>
        </w:rPr>
        <w:t>치형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펫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키우기</w:t>
      </w:r>
    </w:p>
    <w:p w14:paraId="3BB5C98B" w14:textId="77777777" w:rsidR="00EA7478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 w:rsidRPr="00EA7478">
        <w:rPr>
          <w:rFonts w:ascii="바탕" w:eastAsia="맑은 고딕" w:hAnsi="바탕" w:cs="바탕" w:hint="eastAsia"/>
          <w:sz w:val="28"/>
          <w:szCs w:val="28"/>
        </w:rPr>
        <w:t>특</w:t>
      </w:r>
      <w:r w:rsidRPr="00EA7478">
        <w:rPr>
          <w:rFonts w:eastAsia="맑은 고딕" w:hint="eastAsia"/>
          <w:sz w:val="28"/>
          <w:szCs w:val="28"/>
        </w:rPr>
        <w:t>징</w:t>
      </w:r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A</w:t>
      </w:r>
      <w:r w:rsidRPr="00EA7478">
        <w:rPr>
          <w:rFonts w:eastAsia="맑은 고딕"/>
          <w:sz w:val="28"/>
          <w:szCs w:val="28"/>
        </w:rPr>
        <w:t xml:space="preserve">I </w:t>
      </w:r>
      <w:r w:rsidRPr="00EA7478">
        <w:rPr>
          <w:rFonts w:eastAsia="맑은 고딕" w:hint="eastAsia"/>
          <w:sz w:val="28"/>
          <w:szCs w:val="28"/>
        </w:rPr>
        <w:t>에이전트를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통한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사용자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가중치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기반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게임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변화</w:t>
      </w:r>
    </w:p>
    <w:p w14:paraId="4801B668" w14:textId="26B446D3" w:rsid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플랫폼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핸드폰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안드로이드</w:t>
      </w:r>
      <w:r>
        <w:rPr>
          <w:rFonts w:eastAsia="맑은 고딕" w:hint="eastAsia"/>
          <w:sz w:val="28"/>
          <w:szCs w:val="28"/>
        </w:rPr>
        <w:t>)</w:t>
      </w:r>
    </w:p>
    <w:p w14:paraId="6D0DDB53" w14:textId="77B32AC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도구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유니티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6000.0.58</w:t>
      </w:r>
      <w:r>
        <w:rPr>
          <w:rFonts w:eastAsia="맑은 고딕" w:hint="eastAsia"/>
          <w:sz w:val="28"/>
          <w:szCs w:val="28"/>
        </w:rPr>
        <w:t>f2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/>
          <w:sz w:val="28"/>
          <w:szCs w:val="28"/>
        </w:rPr>
        <w:t>ver</w:t>
      </w:r>
      <w:proofErr w:type="spellEnd"/>
    </w:p>
    <w:p w14:paraId="2F7E2E9A" w14:textId="5D27029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</w:t>
      </w:r>
      <w:proofErr w:type="spellStart"/>
      <w:r>
        <w:rPr>
          <w:rFonts w:eastAsia="맑은 고딕" w:hint="eastAsia"/>
          <w:sz w:val="28"/>
          <w:szCs w:val="28"/>
        </w:rPr>
        <w:t>깃허브</w:t>
      </w:r>
      <w:proofErr w:type="spellEnd"/>
    </w:p>
    <w:p w14:paraId="3C9B74C2" w14:textId="1B81C11D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r>
        <w:rPr>
          <w:rFonts w:eastAsia="맑은 고딕" w:hint="eastAsia"/>
          <w:sz w:val="28"/>
          <w:szCs w:val="28"/>
        </w:rPr>
        <w:t>지라</w:t>
      </w:r>
    </w:p>
    <w:p w14:paraId="5BDA3752" w14:textId="7ED0C63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proofErr w:type="spellStart"/>
      <w:r w:rsidR="00A40C10">
        <w:rPr>
          <w:rFonts w:eastAsia="맑은 고딕" w:hint="eastAsia"/>
          <w:sz w:val="28"/>
          <w:szCs w:val="28"/>
        </w:rPr>
        <w:t>클로드</w:t>
      </w:r>
      <w:proofErr w:type="spellEnd"/>
    </w:p>
    <w:p w14:paraId="0100278D" w14:textId="7DF9EB17" w:rsidR="00921D36" w:rsidRDefault="00921D36" w:rsidP="00EA7478">
      <w:pPr>
        <w:rPr>
          <w:rFonts w:eastAsia="맑은 고딕"/>
          <w:sz w:val="28"/>
          <w:szCs w:val="28"/>
        </w:rPr>
      </w:pPr>
    </w:p>
    <w:p w14:paraId="77BCCB43" w14:textId="30586C09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예상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산출물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기획서</w:t>
      </w:r>
    </w:p>
    <w:p w14:paraId="1925F2E2" w14:textId="69E4701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보고서</w:t>
      </w:r>
    </w:p>
    <w:p w14:paraId="61C5D8F8" w14:textId="52E603A7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</w:t>
      </w:r>
      <w:r>
        <w:rPr>
          <w:rFonts w:eastAsia="맑은 고딕" w:hint="eastAsia"/>
          <w:sz w:val="28"/>
          <w:szCs w:val="28"/>
        </w:rPr>
        <w:t>프로토타입</w:t>
      </w:r>
      <w:r>
        <w:rPr>
          <w:rFonts w:eastAsia="맑은 고딕"/>
          <w:sz w:val="28"/>
          <w:szCs w:val="28"/>
        </w:rPr>
        <w:t xml:space="preserve"> </w:t>
      </w:r>
    </w:p>
    <w:p w14:paraId="7BAD35BC" w14:textId="577294DD" w:rsidR="00921D36" w:rsidRPr="00EA7478" w:rsidRDefault="00921D36" w:rsidP="00921D36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실행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파일</w:t>
      </w:r>
    </w:p>
    <w:p w14:paraId="4501CEEA" w14:textId="4860160F" w:rsidR="009538CE" w:rsidRPr="00921D36" w:rsidRDefault="009538C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</w:p>
    <w:p w14:paraId="6470C8AF" w14:textId="77777777" w:rsidR="00904A7E" w:rsidRDefault="00904A7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  <w:r>
        <w:rPr>
          <w:rFonts w:ascii="맑은 고딕" w:eastAsia="맑은 고딕" w:hAnsi="맑은 고딕"/>
          <w:color w:val="FF0000"/>
        </w:rPr>
        <w:br w:type="page"/>
      </w:r>
    </w:p>
    <w:p w14:paraId="716BC497" w14:textId="0A66D749" w:rsidR="00EA7478" w:rsidRPr="00EE7428" w:rsidRDefault="00EA7478" w:rsidP="00EA7478">
      <w:pPr>
        <w:pStyle w:val="1"/>
        <w:rPr>
          <w:rFonts w:ascii="맑은 고딕" w:eastAsia="맑은 고딕" w:hAnsi="맑은 고딕"/>
          <w:color w:val="000000" w:themeColor="text1"/>
        </w:rPr>
      </w:pPr>
      <w:bookmarkStart w:id="2" w:name="_게임_방식"/>
      <w:bookmarkEnd w:id="2"/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>게임 방식</w:t>
      </w:r>
    </w:p>
    <w:p w14:paraId="4E61D009" w14:textId="20AFE358" w:rsidR="009538CE" w:rsidRPr="009538CE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9538CE">
        <w:rPr>
          <w:rFonts w:ascii="바탕" w:eastAsia="맑은 고딕" w:hAnsi="바탕" w:cs="바탕" w:hint="eastAsia"/>
          <w:sz w:val="28"/>
          <w:szCs w:val="28"/>
        </w:rPr>
        <w:t>캐</w:t>
      </w:r>
      <w:r w:rsidRPr="009538CE">
        <w:rPr>
          <w:rFonts w:eastAsia="맑은 고딕" w:hint="eastAsia"/>
          <w:sz w:val="28"/>
          <w:szCs w:val="28"/>
        </w:rPr>
        <w:t>릭터는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기본적으로</w:t>
      </w:r>
      <w:r w:rsidRPr="009538CE">
        <w:rPr>
          <w:rFonts w:eastAsia="맑은 고딕" w:hint="eastAsia"/>
          <w:sz w:val="28"/>
          <w:szCs w:val="28"/>
        </w:rPr>
        <w:t xml:space="preserve"> 1</w:t>
      </w:r>
      <w:r w:rsidRPr="009538CE">
        <w:rPr>
          <w:rFonts w:eastAsia="맑은 고딕" w:hint="eastAsia"/>
          <w:sz w:val="28"/>
          <w:szCs w:val="28"/>
        </w:rPr>
        <w:t>자</w:t>
      </w:r>
      <w:r w:rsidRPr="009538CE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9538CE">
        <w:rPr>
          <w:rFonts w:eastAsia="맑은 고딕" w:hint="eastAsia"/>
          <w:sz w:val="28"/>
          <w:szCs w:val="28"/>
        </w:rPr>
        <w:t>맵에서</w:t>
      </w:r>
      <w:proofErr w:type="spellEnd"/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나오는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보스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몬스터를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자동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타격</w:t>
      </w:r>
      <w:r w:rsidR="00EE7428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조작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x)</w:t>
      </w:r>
    </w:p>
    <w:p w14:paraId="1976DACA" w14:textId="0EBB32E4" w:rsidR="00EA7478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자동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타격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잡은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보스의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hp</w:t>
      </w:r>
      <w:r>
        <w:rPr>
          <w:rFonts w:eastAsia="맑은 고딕" w:hint="eastAsia"/>
          <w:sz w:val="28"/>
          <w:szCs w:val="28"/>
        </w:rPr>
        <w:t>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내부재화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무기</w:t>
      </w:r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proofErr w:type="spellStart"/>
      <w:r w:rsidR="007F239E">
        <w:rPr>
          <w:rFonts w:eastAsia="맑은 고딕" w:hint="eastAsia"/>
          <w:sz w:val="28"/>
          <w:szCs w:val="28"/>
        </w:rPr>
        <w:t>방어구</w:t>
      </w:r>
      <w:proofErr w:type="spellEnd"/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장신구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등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드롭</w:t>
      </w:r>
    </w:p>
    <w:p w14:paraId="6FA6B35E" w14:textId="0793ADFE" w:rsidR="001C628E" w:rsidRPr="001C628E" w:rsidRDefault="001C628E" w:rsidP="001C628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 w:rsidR="0019347D">
        <w:rPr>
          <w:rFonts w:eastAsia="맑은 고딕" w:hint="eastAsia"/>
          <w:sz w:val="28"/>
          <w:szCs w:val="28"/>
        </w:rPr>
        <w:t>컨텐츠</w:t>
      </w:r>
      <w:r w:rsidR="0019347D">
        <w:rPr>
          <w:rFonts w:eastAsia="맑은 고딕" w:hint="eastAsia"/>
          <w:sz w:val="28"/>
          <w:szCs w:val="28"/>
        </w:rPr>
        <w:t xml:space="preserve"> </w:t>
      </w:r>
      <w:r w:rsidR="0019347D">
        <w:rPr>
          <w:rFonts w:eastAsia="맑은 고딕"/>
          <w:sz w:val="28"/>
          <w:szCs w:val="28"/>
        </w:rPr>
        <w:t>:</w:t>
      </w:r>
      <w:proofErr w:type="gramEnd"/>
      <w:r w:rsidR="0019347D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골드의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탑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수급</w:t>
      </w:r>
      <w:r w:rsidR="007F239E">
        <w:rPr>
          <w:rFonts w:eastAsia="맑은 고딕" w:hint="eastAsia"/>
          <w:sz w:val="28"/>
          <w:szCs w:val="28"/>
        </w:rPr>
        <w:t>)</w:t>
      </w:r>
      <w:r w:rsidR="007F239E"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관리</w:t>
      </w:r>
    </w:p>
    <w:p w14:paraId="3EEE1F4F" w14:textId="4D63022B" w:rsidR="0019347D" w:rsidRPr="009538CE" w:rsidRDefault="001C628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A</w:t>
      </w:r>
      <w:r>
        <w:rPr>
          <w:rFonts w:eastAsia="맑은 고딕"/>
          <w:sz w:val="28"/>
          <w:szCs w:val="28"/>
        </w:rPr>
        <w:t xml:space="preserve">I </w:t>
      </w:r>
      <w:r>
        <w:rPr>
          <w:rFonts w:eastAsia="맑은 고딕" w:hint="eastAsia"/>
          <w:sz w:val="28"/>
          <w:szCs w:val="28"/>
        </w:rPr>
        <w:t>통한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맞춤형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전직</w:t>
      </w:r>
      <w:r>
        <w:rPr>
          <w:rFonts w:eastAsia="맑은 고딕" w:hint="eastAsia"/>
          <w:sz w:val="28"/>
          <w:szCs w:val="28"/>
        </w:rPr>
        <w:t xml:space="preserve"> </w:t>
      </w:r>
      <w:r w:rsidR="00904A7E">
        <w:rPr>
          <w:rFonts w:eastAsia="맑은 고딕" w:hint="eastAsia"/>
          <w:sz w:val="28"/>
          <w:szCs w:val="28"/>
        </w:rPr>
        <w:t>변경</w:t>
      </w:r>
      <w:r w:rsidR="00904A7E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시스템</w:t>
      </w:r>
    </w:p>
    <w:p w14:paraId="5033EB4C" w14:textId="27339CCC" w:rsidR="00EA7478" w:rsidRDefault="00EA7478" w:rsidP="00EA7478">
      <w:pPr>
        <w:rPr>
          <w:rFonts w:eastAsia="맑은 고딕"/>
        </w:rPr>
      </w:pPr>
    </w:p>
    <w:p w14:paraId="382EE8EF" w14:textId="52E513A5" w:rsidR="00A40C10" w:rsidRPr="00624C45" w:rsidRDefault="00624C45" w:rsidP="00A40C10">
      <w:pPr>
        <w:pStyle w:val="1"/>
        <w:rPr>
          <w:rFonts w:ascii="맑은 고딕" w:eastAsia="맑은 고딕" w:hAnsi="맑은 고딕"/>
        </w:rPr>
      </w:pPr>
      <w:bookmarkStart w:id="3" w:name="_UI_예시"/>
      <w:bookmarkEnd w:id="3"/>
      <w:r w:rsidRPr="00624C45">
        <w:rPr>
          <w:rFonts w:ascii="맑은 고딕" w:eastAsia="맑은 고딕" w:hAnsi="맑은 고딕" w:hint="eastAsia"/>
        </w:rPr>
        <w:t>U</w:t>
      </w:r>
      <w:r w:rsidRPr="00624C45">
        <w:rPr>
          <w:rFonts w:ascii="맑은 고딕" w:eastAsia="맑은 고딕" w:hAnsi="맑은 고딕"/>
        </w:rPr>
        <w:t>I</w:t>
      </w:r>
      <w:r w:rsidR="00D83359">
        <w:rPr>
          <w:rFonts w:ascii="맑은 고딕" w:eastAsia="맑은 고딕" w:hAnsi="맑은 고딕"/>
        </w:rPr>
        <w:t xml:space="preserve"> </w:t>
      </w:r>
      <w:r w:rsidR="00D83359">
        <w:rPr>
          <w:rFonts w:ascii="맑은 고딕" w:eastAsia="맑은 고딕" w:hAnsi="맑은 고딕" w:hint="eastAsia"/>
        </w:rPr>
        <w:t>예시</w:t>
      </w:r>
    </w:p>
    <w:p w14:paraId="42D4A295" w14:textId="547762FA" w:rsidR="009538CE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94770AB" wp14:editId="6B5998F2">
                <wp:simplePos x="0" y="0"/>
                <wp:positionH relativeFrom="column">
                  <wp:posOffset>2705100</wp:posOffset>
                </wp:positionH>
                <wp:positionV relativeFrom="paragraph">
                  <wp:posOffset>144780</wp:posOffset>
                </wp:positionV>
                <wp:extent cx="628650" cy="285750"/>
                <wp:effectExtent l="0" t="0" r="19050" b="19050"/>
                <wp:wrapSquare wrapText="bothSides"/>
                <wp:docPr id="5006559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7A8A3" w14:textId="1EBCF2F0" w:rsidR="00DE5959" w:rsidRDefault="00DE5959" w:rsidP="00DE5959">
                            <w:r>
                              <w:rPr>
                                <w:rFonts w:ascii="바탕" w:eastAsia="바탕" w:hAnsi="바탕" w:cs="바탕"/>
                              </w:rPr>
                              <w:t>옵션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770AB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13pt;margin-top:11.4pt;width:49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">
                <v:textbox>
                  <w:txbxContent>
                    <w:p w14:paraId="6C07A8A3" w14:textId="1EBCF2F0" w:rsidR="00DE5959" w:rsidRDefault="00DE5959" w:rsidP="00DE5959">
                      <w:r>
                        <w:rPr>
                          <w:rFonts w:ascii="바탕" w:eastAsia="바탕" w:hAnsi="바탕" w:cs="바탕"/>
                        </w:rPr>
                        <w:t>옵션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3042D68" wp14:editId="6663ED15">
                <wp:simplePos x="0" y="0"/>
                <wp:positionH relativeFrom="column">
                  <wp:posOffset>1209675</wp:posOffset>
                </wp:positionH>
                <wp:positionV relativeFrom="paragraph">
                  <wp:posOffset>87630</wp:posOffset>
                </wp:positionV>
                <wp:extent cx="1085850" cy="290830"/>
                <wp:effectExtent l="0" t="0" r="19050" b="13970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61B1" w14:textId="5AEA2C13" w:rsidR="00565C49" w:rsidRDefault="005E79FA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스테이지레벨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2D68" id="_x0000_s1027" type="#_x0000_t202" style="position:absolute;margin-left:95.25pt;margin-top:6.9pt;width:85.5pt;height:22.9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">
                <v:textbox>
                  <w:txbxContent>
                    <w:p w14:paraId="3A6261B1" w14:textId="5AEA2C13" w:rsidR="00565C49" w:rsidRDefault="005E79FA" w:rsidP="00565C49">
                      <w:r>
                        <w:rPr>
                          <w:rFonts w:ascii="바탕" w:eastAsia="바탕" w:hAnsi="바탕" w:cs="바탕" w:hint="eastAsia"/>
                        </w:rPr>
                        <w:t>스테이지레벨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79F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8E90C" wp14:editId="23094C19">
                <wp:simplePos x="0" y="0"/>
                <wp:positionH relativeFrom="column">
                  <wp:posOffset>28575</wp:posOffset>
                </wp:positionH>
                <wp:positionV relativeFrom="paragraph">
                  <wp:posOffset>87630</wp:posOffset>
                </wp:positionV>
                <wp:extent cx="1104900" cy="341630"/>
                <wp:effectExtent l="0" t="0" r="19050" b="20320"/>
                <wp:wrapNone/>
                <wp:docPr id="4" name="사각형: 둥근 모서리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73186" w14:textId="62CE3214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color w:val="000000" w:themeColor="text1"/>
                              </w:rPr>
                            </w:pPr>
                            <w:r w:rsidRPr="00D83359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프로필</w:t>
                            </w:r>
                            <w:r w:rsidR="005E79FA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(레벨)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8E90C" id="사각형: 둥근 모서리 4" o:spid="_x0000_s1028" style="position:absolute;margin-left:2.25pt;margin-top:6.9pt;width:87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" fillcolor="white [3212]" strokecolor="#773f04 [1604]" strokeweight="1pt">
                <v:stroke joinstyle="miter"/>
                <v:textbox>
                  <w:txbxContent>
                    <w:p w14:paraId="27173186" w14:textId="62CE3214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color w:val="000000" w:themeColor="text1"/>
                        </w:rPr>
                      </w:pPr>
                      <w:r w:rsidRPr="00D83359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프로필</w:t>
                      </w:r>
                      <w:r w:rsidR="005E79FA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(레벨)</w:t>
                      </w:r>
                    </w:p>
                  </w:txbxContent>
                </v:textbox>
              </v:round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36D63" wp14:editId="46583E9D">
                <wp:simplePos x="0" y="0"/>
                <wp:positionH relativeFrom="column">
                  <wp:posOffset>635</wp:posOffset>
                </wp:positionH>
                <wp:positionV relativeFrom="paragraph">
                  <wp:posOffset>-635</wp:posOffset>
                </wp:positionV>
                <wp:extent cx="3434715" cy="1765190"/>
                <wp:effectExtent l="0" t="0" r="13335" b="2603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17651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7E84E" w14:textId="77777777" w:rsidR="00565C49" w:rsidRPr="00744EA8" w:rsidRDefault="00565C49" w:rsidP="00565C49">
                            <w:pPr>
                              <w:jc w:val="center"/>
                              <w:rPr>
                                <w:rFonts w:eastAsia="맑은 고딕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6D63" id="직사각형 1" o:spid="_x0000_s1029" style="position:absolute;margin-left:.05pt;margin-top:-.05pt;width:270.45pt;height:1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" fillcolor="#f07f09 [3204]" strokecolor="#773f04 [1604]" strokeweight="1pt">
                <v:textbox>
                  <w:txbxContent>
                    <w:p w14:paraId="5E27E84E" w14:textId="77777777" w:rsidR="00565C49" w:rsidRPr="00744EA8" w:rsidRDefault="00565C49" w:rsidP="00565C49">
                      <w:pPr>
                        <w:jc w:val="center"/>
                        <w:rPr>
                          <w:rFonts w:eastAsia="맑은 고딕"/>
                        </w:rPr>
                      </w:pPr>
                      <w:r>
                        <w:rPr>
                          <w:rFonts w:eastAsia="맑은 고딕" w:hint="eastAsia"/>
                        </w:rPr>
                        <w:t>게임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화면</w:t>
                      </w:r>
                    </w:p>
                  </w:txbxContent>
                </v:textbox>
              </v:rect>
            </w:pict>
          </mc:Fallback>
        </mc:AlternateContent>
      </w:r>
      <w:r w:rsidR="00565C4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6EA19" wp14:editId="071DF0CE">
                <wp:simplePos x="0" y="0"/>
                <wp:positionH relativeFrom="column">
                  <wp:posOffset>635</wp:posOffset>
                </wp:positionH>
                <wp:positionV relativeFrom="paragraph">
                  <wp:posOffset>1772285</wp:posOffset>
                </wp:positionV>
                <wp:extent cx="3442915" cy="2536190"/>
                <wp:effectExtent l="0" t="0" r="24765" b="1651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2536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7D34D" w14:textId="77777777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기능 별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6EA19" id="직사각형 2" o:spid="_x0000_s1030" style="position:absolute;margin-left:.05pt;margin-top:139.55pt;width:271.1pt;height:19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" fillcolor="#bfbfbf [2412]" strokecolor="#773f04 [1604]" strokeweight="1pt">
                <v:textbox>
                  <w:txbxContent>
                    <w:p w14:paraId="3C07D34D" w14:textId="77777777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기능 별 화면</w:t>
                      </w:r>
                    </w:p>
                  </w:txbxContent>
                </v:textbox>
              </v:rect>
            </w:pict>
          </mc:Fallback>
        </mc:AlternateContent>
      </w:r>
    </w:p>
    <w:p w14:paraId="175D82ED" w14:textId="6ED09F2D" w:rsidR="00565C49" w:rsidRDefault="00DE595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3F23F1" wp14:editId="539E4B7F">
                <wp:simplePos x="0" y="0"/>
                <wp:positionH relativeFrom="column">
                  <wp:posOffset>57150</wp:posOffset>
                </wp:positionH>
                <wp:positionV relativeFrom="paragraph">
                  <wp:posOffset>226695</wp:posOffset>
                </wp:positionV>
                <wp:extent cx="628015" cy="285750"/>
                <wp:effectExtent l="0" t="0" r="19685" b="19050"/>
                <wp:wrapSquare wrapText="bothSides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6FF90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퀘스트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F23F1" id="_x0000_s1031" type="#_x0000_t202" style="position:absolute;margin-left:4.5pt;margin-top:17.85pt;width:49.45pt;height:2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">
                <v:textbox>
                  <w:txbxContent>
                    <w:p w14:paraId="64D6FF90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퀘스트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4946A4" w14:textId="19C87D31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0117119D" wp14:editId="4FE85C60">
                <wp:simplePos x="0" y="0"/>
                <wp:positionH relativeFrom="column">
                  <wp:posOffset>28575</wp:posOffset>
                </wp:positionH>
                <wp:positionV relativeFrom="paragraph">
                  <wp:posOffset>109220</wp:posOffset>
                </wp:positionV>
                <wp:extent cx="3381375" cy="1076325"/>
                <wp:effectExtent l="0" t="0" r="28575" b="28575"/>
                <wp:wrapNone/>
                <wp:docPr id="163077705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75" cy="10763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92D050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2D05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2D050">
                                <a:tint val="23500"/>
                                <a:satMod val="160000"/>
                              </a:srgbClr>
                            </a:gs>
                          </a:gsLst>
                          <a:lin ang="810000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3BAFA705" id="직사각형 1" o:spid="_x0000_s1026" style="position:absolute;left:0;text-align:left;margin-left:2.25pt;margin-top:8.6pt;width:266.25pt;height:84.75pt;z-index:251659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" fillcolor="#bef397" strokecolor="#231201 [484]" strokeweight="1pt">
                <v:fill color2="#eafae0" rotate="t" angle="315" colors="0 #bef397;.5 #d5f6c0;1 #eafae0" focus="100%" type="gradient"/>
              </v:rect>
            </w:pict>
          </mc:Fallback>
        </mc:AlternateContent>
      </w:r>
    </w:p>
    <w:p w14:paraId="420B27B7" w14:textId="6DEC53A8" w:rsidR="00565C49" w:rsidRDefault="00193109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5245ED" wp14:editId="6B4FEBB7">
                <wp:simplePos x="0" y="0"/>
                <wp:positionH relativeFrom="column">
                  <wp:posOffset>1209675</wp:posOffset>
                </wp:positionH>
                <wp:positionV relativeFrom="paragraph">
                  <wp:posOffset>40005</wp:posOffset>
                </wp:positionV>
                <wp:extent cx="419100" cy="409575"/>
                <wp:effectExtent l="0" t="0" r="19050" b="28575"/>
                <wp:wrapNone/>
                <wp:docPr id="1511531701" name="웃는 얼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type w14:anchorId="77154592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웃는 얼굴 2" o:spid="_x0000_s1026" type="#_x0000_t96" style="position:absolute;left:0;text-align:left;margin-left:95.25pt;margin-top:3.15pt;width:33pt;height:32.2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" fillcolor="#f07f09 [3204]" strokecolor="#231201 [484]" strokeweight="1pt">
                <v:stroke joinstyle="miter"/>
              </v:shape>
            </w:pict>
          </mc:Fallback>
        </mc:AlternateContent>
      </w:r>
    </w:p>
    <w:p w14:paraId="666ACC9C" w14:textId="4EE08CE7" w:rsidR="00565C49" w:rsidRDefault="005E79FA" w:rsidP="00565C49">
      <w:pPr>
        <w:rPr>
          <w:rFonts w:eastAsia="맑은 고딕"/>
          <w:sz w:val="28"/>
          <w:szCs w:val="28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6FC0D" wp14:editId="7CEF4D97">
                <wp:simplePos x="0" y="0"/>
                <wp:positionH relativeFrom="column">
                  <wp:posOffset>93345</wp:posOffset>
                </wp:positionH>
                <wp:positionV relativeFrom="paragraph">
                  <wp:posOffset>191135</wp:posOffset>
                </wp:positionV>
                <wp:extent cx="628015" cy="262255"/>
                <wp:effectExtent l="0" t="0" r="19685" b="2349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F815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0D" id="_x0000_s1032" type="#_x0000_t202" style="position:absolute;margin-left:7.35pt;margin-top:15.05pt;width:49.45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">
                <v:textbox>
                  <w:txbxContent>
                    <w:p w14:paraId="1341F815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골드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3B9027" w14:textId="5A5EE973" w:rsidR="00565C49" w:rsidRDefault="00565C49" w:rsidP="00565C49">
      <w:pPr>
        <w:rPr>
          <w:rFonts w:eastAsia="맑은 고딕"/>
          <w:sz w:val="28"/>
          <w:szCs w:val="28"/>
        </w:rPr>
      </w:pPr>
    </w:p>
    <w:p w14:paraId="6B267811" w14:textId="062ECEB3" w:rsidR="00565C49" w:rsidRDefault="00565C49" w:rsidP="00565C49">
      <w:pPr>
        <w:rPr>
          <w:rFonts w:eastAsia="맑은 고딕"/>
          <w:sz w:val="28"/>
          <w:szCs w:val="28"/>
        </w:rPr>
      </w:pPr>
    </w:p>
    <w:p w14:paraId="49592868" w14:textId="7C6FF272" w:rsidR="00565C49" w:rsidRDefault="00565C49" w:rsidP="00565C49">
      <w:pPr>
        <w:rPr>
          <w:rFonts w:eastAsia="맑은 고딕"/>
          <w:sz w:val="28"/>
          <w:szCs w:val="28"/>
        </w:rPr>
      </w:pPr>
    </w:p>
    <w:p w14:paraId="6DB5095B" w14:textId="5534D155" w:rsidR="00565C49" w:rsidRDefault="00565C49" w:rsidP="00565C49">
      <w:pPr>
        <w:rPr>
          <w:rFonts w:eastAsia="맑은 고딕"/>
          <w:sz w:val="28"/>
          <w:szCs w:val="28"/>
        </w:rPr>
      </w:pPr>
    </w:p>
    <w:p w14:paraId="664F8BA9" w14:textId="06A3CE17" w:rsidR="00565C49" w:rsidRDefault="00565C49" w:rsidP="00565C49">
      <w:pPr>
        <w:rPr>
          <w:rFonts w:eastAsia="맑은 고딕"/>
          <w:sz w:val="28"/>
          <w:szCs w:val="28"/>
        </w:rPr>
      </w:pPr>
    </w:p>
    <w:p w14:paraId="65F1A8C0" w14:textId="02E3C3B1" w:rsidR="00565C49" w:rsidRDefault="00565C49" w:rsidP="00565C49">
      <w:pPr>
        <w:rPr>
          <w:rFonts w:eastAsia="맑은 고딕"/>
          <w:sz w:val="28"/>
          <w:szCs w:val="28"/>
        </w:rPr>
      </w:pPr>
    </w:p>
    <w:p w14:paraId="76D70D07" w14:textId="331BBA6F" w:rsidR="00565C49" w:rsidRDefault="00565C49" w:rsidP="00565C49">
      <w:pPr>
        <w:rPr>
          <w:rFonts w:eastAsia="맑은 고딕"/>
          <w:sz w:val="28"/>
          <w:szCs w:val="28"/>
        </w:rPr>
      </w:pPr>
    </w:p>
    <w:p w14:paraId="49CC0CAA" w14:textId="340EB584" w:rsidR="00565C49" w:rsidRDefault="00565C49" w:rsidP="00565C49">
      <w:pPr>
        <w:rPr>
          <w:rFonts w:eastAsia="맑은 고딕"/>
          <w:sz w:val="28"/>
          <w:szCs w:val="28"/>
        </w:rPr>
      </w:pPr>
    </w:p>
    <w:p w14:paraId="3356680A" w14:textId="58D2EEFC" w:rsidR="00565C49" w:rsidRDefault="00F14A3D" w:rsidP="00565C49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33789" wp14:editId="64522B90">
                <wp:simplePos x="0" y="0"/>
                <wp:positionH relativeFrom="column">
                  <wp:posOffset>2592125</wp:posOffset>
                </wp:positionH>
                <wp:positionV relativeFrom="paragraph">
                  <wp:posOffset>57067</wp:posOffset>
                </wp:positionV>
                <wp:extent cx="850210" cy="421005"/>
                <wp:effectExtent l="0" t="0" r="26670" b="1714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1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B6FF1" w14:textId="3C19B6B4" w:rsidR="00565C49" w:rsidRPr="00CC0F90" w:rsidRDefault="00233094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뽑기</w:t>
                            </w:r>
                            <w:r w:rsidR="00565C49"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 xml:space="preserve">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33789" id="직사각형 8" o:spid="_x0000_s1033" style="position:absolute;margin-left:204.1pt;margin-top:4.5pt;width:66.95pt;height:33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" fillcolor="#bfafcf [1304]" strokecolor="#773f04 [1604]" strokeweight="1pt">
                <v:textbox>
                  <w:txbxContent>
                    <w:p w14:paraId="61DB6FF1" w14:textId="3C19B6B4" w:rsidR="00565C49" w:rsidRPr="00CC0F90" w:rsidRDefault="00233094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뽑기</w:t>
                      </w:r>
                      <w:r w:rsidR="00565C49"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 xml:space="preserve">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A8F09" wp14:editId="26862D43">
                <wp:simplePos x="0" y="0"/>
                <wp:positionH relativeFrom="column">
                  <wp:posOffset>1733384</wp:posOffset>
                </wp:positionH>
                <wp:positionV relativeFrom="paragraph">
                  <wp:posOffset>57067</wp:posOffset>
                </wp:positionV>
                <wp:extent cx="850790" cy="421005"/>
                <wp:effectExtent l="0" t="0" r="26035" b="1714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79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60F5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관리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5A8F09" id="직사각형 7" o:spid="_x0000_s1034" style="position:absolute;margin-left:136.5pt;margin-top:4.5pt;width:67pt;height:3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" fillcolor="#bfafcf [1304]" strokecolor="#773f04 [1604]" strokeweight="1pt">
                <v:textbox>
                  <w:txbxContent>
                    <w:p w14:paraId="26F360F5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관리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48BA6" wp14:editId="7DF873FB">
                <wp:simplePos x="0" y="0"/>
                <wp:positionH relativeFrom="column">
                  <wp:posOffset>881684</wp:posOffset>
                </wp:positionH>
                <wp:positionV relativeFrom="paragraph">
                  <wp:posOffset>56515</wp:posOffset>
                </wp:positionV>
                <wp:extent cx="866140" cy="421005"/>
                <wp:effectExtent l="0" t="0" r="10160" b="1714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14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39EF9" w14:textId="77777777" w:rsidR="00565C49" w:rsidRPr="0030151B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 w:rsidRPr="0030151B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골드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48BA6" id="직사각형 5" o:spid="_x0000_s1035" style="position:absolute;margin-left:69.4pt;margin-top:4.45pt;width:68.2pt;height:33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" fillcolor="#bfafcf [1304]" strokecolor="#773f04 [1604]" strokeweight="1pt">
                <v:textbox>
                  <w:txbxContent>
                    <w:p w14:paraId="3FD39EF9" w14:textId="77777777" w:rsidR="00565C49" w:rsidRPr="0030151B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 w:rsidRPr="0030151B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골드 컨텐츠</w:t>
                      </w:r>
                    </w:p>
                  </w:txbxContent>
                </v:textbox>
              </v:rect>
            </w:pict>
          </mc:Fallback>
        </mc:AlternateContent>
      </w:r>
      <w:r w:rsidR="0008522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A3230" wp14:editId="60CAE993">
                <wp:simplePos x="0" y="0"/>
                <wp:positionH relativeFrom="margin">
                  <wp:posOffset>4749</wp:posOffset>
                </wp:positionH>
                <wp:positionV relativeFrom="paragraph">
                  <wp:posOffset>56515</wp:posOffset>
                </wp:positionV>
                <wp:extent cx="876300" cy="421005"/>
                <wp:effectExtent l="0" t="0" r="19050" b="1714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68043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캐</w:t>
                            </w: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릭터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A3230" id="직사각형 6" o:spid="_x0000_s1036" style="position:absolute;margin-left:.35pt;margin-top:4.45pt;width:69pt;height:33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" fillcolor="#bfafcf [1304]" strokecolor="#773f04 [1604]" strokeweight="1pt">
                <v:textbox>
                  <w:txbxContent>
                    <w:p w14:paraId="34868043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캐</w:t>
                      </w: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릭터 컨텐츠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58B855" w14:textId="24AEDC6B" w:rsidR="00751A91" w:rsidRDefault="00BF560D">
      <w:pPr>
        <w:rPr>
          <w:rFonts w:eastAsia="맑은 고딕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824BB2" wp14:editId="79F4E45C">
                <wp:simplePos x="0" y="0"/>
                <wp:positionH relativeFrom="column">
                  <wp:posOffset>2409245</wp:posOffset>
                </wp:positionH>
                <wp:positionV relativeFrom="paragraph">
                  <wp:posOffset>198783</wp:posOffset>
                </wp:positionV>
                <wp:extent cx="127221" cy="246104"/>
                <wp:effectExtent l="0" t="0" r="25400" b="20955"/>
                <wp:wrapNone/>
                <wp:docPr id="50065578" name="직선 연결선 50065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221" cy="246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07B5B" id="직선 연결선 50065578" o:spid="_x0000_s1026" style="position:absolute;left:0;text-align:lef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pt,15.65pt" to="199.7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9D27B1" wp14:editId="1DD07C5B">
                <wp:simplePos x="0" y="0"/>
                <wp:positionH relativeFrom="column">
                  <wp:posOffset>2535859</wp:posOffset>
                </wp:positionH>
                <wp:positionV relativeFrom="paragraph">
                  <wp:posOffset>-64025</wp:posOffset>
                </wp:positionV>
                <wp:extent cx="1757239" cy="485030"/>
                <wp:effectExtent l="0" t="0" r="14605" b="107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239" cy="4850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309BC9" w14:textId="63F46745" w:rsidR="00BF560D" w:rsidRPr="00BF560D" w:rsidRDefault="00BF560D" w:rsidP="00BF560D">
                            <w:pPr>
                              <w:pStyle w:val="a6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스테이지 및 적 체력 표시</w:t>
                            </w:r>
                          </w:p>
                          <w:p w14:paraId="3520FEEC" w14:textId="149B0790" w:rsidR="0097095E" w:rsidRPr="009C3540" w:rsidRDefault="0097095E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특별한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D27B1" id="Text Box 24" o:spid="_x0000_s1037" type="#_x0000_t202" style="position:absolute;margin-left:199.65pt;margin-top:-5.05pt;width:138.35pt;height:38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" strokecolor="black [3213]">
                <v:textbox inset="0,0,0,0">
                  <w:txbxContent>
                    <w:p w14:paraId="1F309BC9" w14:textId="63F46745" w:rsidR="00BF560D" w:rsidRPr="00BF560D" w:rsidRDefault="00BF560D" w:rsidP="00BF560D">
                      <w:pPr>
                        <w:pStyle w:val="a6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스테이지 및 적 체력 표시</w:t>
                      </w:r>
                    </w:p>
                    <w:p w14:paraId="3520FEEC" w14:textId="149B0790" w:rsidR="0097095E" w:rsidRPr="009C3540" w:rsidRDefault="0097095E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특별한 기능 없음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43333D" wp14:editId="678E7A68">
                <wp:simplePos x="0" y="0"/>
                <wp:positionH relativeFrom="column">
                  <wp:posOffset>1447137</wp:posOffset>
                </wp:positionH>
                <wp:positionV relativeFrom="paragraph">
                  <wp:posOffset>405517</wp:posOffset>
                </wp:positionV>
                <wp:extent cx="580446" cy="333761"/>
                <wp:effectExtent l="0" t="0" r="10160" b="28575"/>
                <wp:wrapNone/>
                <wp:docPr id="13" name="타원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333761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D2C99" id="타원 13" o:spid="_x0000_s1026" style="position:absolute;left:0;text-align:left;margin-left:113.95pt;margin-top:31.95pt;width:45.7pt;height:26.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967FF1">
        <w:rPr>
          <w:rFonts w:eastAsia="맑은 고딕" w:hint="eastAsia"/>
          <w:sz w:val="28"/>
          <w:szCs w:val="28"/>
        </w:rPr>
        <w:t>&lt;</w:t>
      </w:r>
      <w:r w:rsidR="00967FF1">
        <w:rPr>
          <w:rFonts w:eastAsia="맑은 고딕" w:hint="eastAsia"/>
          <w:sz w:val="28"/>
          <w:szCs w:val="28"/>
        </w:rPr>
        <w:t>기본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967FF1">
        <w:rPr>
          <w:rFonts w:eastAsia="맑은 고딕" w:hint="eastAsia"/>
          <w:sz w:val="28"/>
          <w:szCs w:val="28"/>
        </w:rPr>
        <w:t>컨텐츠</w:t>
      </w:r>
      <w:r w:rsidR="00967FF1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967FF1">
        <w:rPr>
          <w:rFonts w:eastAsia="맑은 고딕" w:hint="eastAsia"/>
          <w:sz w:val="28"/>
          <w:szCs w:val="28"/>
        </w:rPr>
        <w:t>&gt;</w:t>
      </w:r>
    </w:p>
    <w:p w14:paraId="443E3F8E" w14:textId="362D9DCD" w:rsidR="00967FF1" w:rsidRPr="00751A91" w:rsidRDefault="00BF560D" w:rsidP="00BE5FA2">
      <w:pPr>
        <w:keepNext/>
        <w:ind w:firstLineChars="1000" w:firstLine="2200"/>
        <w:rPr>
          <w:rFonts w:eastAsia="맑은 고딕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1C55FC" wp14:editId="05D5FE60">
                <wp:simplePos x="0" y="0"/>
                <wp:positionH relativeFrom="column">
                  <wp:posOffset>3379303</wp:posOffset>
                </wp:positionH>
                <wp:positionV relativeFrom="paragraph">
                  <wp:posOffset>210213</wp:posOffset>
                </wp:positionV>
                <wp:extent cx="731520" cy="79651"/>
                <wp:effectExtent l="0" t="0" r="11430" b="34925"/>
                <wp:wrapNone/>
                <wp:docPr id="50065579" name="직선 연결선 50065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520" cy="796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FF153" id="직선 연결선 50065579" o:spid="_x0000_s1026" style="position:absolute;left:0;text-align:lef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6.1pt,16.55pt" to="323.7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00E80F" wp14:editId="1C1DC90F">
                <wp:simplePos x="0" y="0"/>
                <wp:positionH relativeFrom="column">
                  <wp:posOffset>4102873</wp:posOffset>
                </wp:positionH>
                <wp:positionV relativeFrom="paragraph">
                  <wp:posOffset>98894</wp:posOffset>
                </wp:positionV>
                <wp:extent cx="914400" cy="373711"/>
                <wp:effectExtent l="0" t="0" r="19050" b="266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7371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03CD1DD" w14:textId="50C1FE7F" w:rsidR="0097095E" w:rsidRPr="001E7DD8" w:rsidRDefault="0097095E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별도 창으로 옵션창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0E80F" id="Text Box 25" o:spid="_x0000_s1038" type="#_x0000_t202" style="position:absolute;left:0;text-align:left;margin-left:323.05pt;margin-top:7.8pt;width:1in;height:29.4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" strokecolor="black [3213]">
                <v:textbox inset="0,0,0,0">
                  <w:txbxContent>
                    <w:p w14:paraId="103CD1DD" w14:textId="50C1FE7F" w:rsidR="0097095E" w:rsidRPr="001E7DD8" w:rsidRDefault="0097095E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별도 창으로 옵션창 표시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D27F117" wp14:editId="05B874BF">
                <wp:simplePos x="0" y="0"/>
                <wp:positionH relativeFrom="column">
                  <wp:posOffset>3180522</wp:posOffset>
                </wp:positionH>
                <wp:positionV relativeFrom="paragraph">
                  <wp:posOffset>2889940</wp:posOffset>
                </wp:positionV>
                <wp:extent cx="636104" cy="135172"/>
                <wp:effectExtent l="0" t="0" r="31115" b="36830"/>
                <wp:wrapNone/>
                <wp:docPr id="50065582" name="직선 연결선 50065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104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556B4C" id="직선 연결선 50065582" o:spid="_x0000_s1026" style="position:absolute;left:0;text-align:lef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45pt,227.55pt" to="300.55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A66C68" wp14:editId="5F1E469C">
                <wp:simplePos x="0" y="0"/>
                <wp:positionH relativeFrom="column">
                  <wp:posOffset>993913</wp:posOffset>
                </wp:positionH>
                <wp:positionV relativeFrom="paragraph">
                  <wp:posOffset>2548034</wp:posOffset>
                </wp:positionV>
                <wp:extent cx="532737" cy="31805"/>
                <wp:effectExtent l="0" t="0" r="20320" b="25400"/>
                <wp:wrapNone/>
                <wp:docPr id="50065581" name="직선 연결선 50065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737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77181" id="직선 연결선 50065581" o:spid="_x0000_s1026" style="position:absolute;left:0;text-align:left;flip:x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200.65pt" to="120.2pt,2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0F104C" wp14:editId="4F7C62F9">
                <wp:simplePos x="0" y="0"/>
                <wp:positionH relativeFrom="column">
                  <wp:posOffset>3267986</wp:posOffset>
                </wp:positionH>
                <wp:positionV relativeFrom="paragraph">
                  <wp:posOffset>544305</wp:posOffset>
                </wp:positionV>
                <wp:extent cx="174929" cy="198783"/>
                <wp:effectExtent l="0" t="0" r="34925" b="29845"/>
                <wp:wrapNone/>
                <wp:docPr id="50065580" name="직선 연결선 50065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4929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F2DD7" id="직선 연결선 50065580" o:spid="_x0000_s1026" style="position:absolute;left:0;text-align:lef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42.85pt" to="271.0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9E0409" wp14:editId="7F957AF8">
                <wp:simplePos x="0" y="0"/>
                <wp:positionH relativeFrom="column">
                  <wp:posOffset>1160890</wp:posOffset>
                </wp:positionH>
                <wp:positionV relativeFrom="paragraph">
                  <wp:posOffset>647672</wp:posOffset>
                </wp:positionV>
                <wp:extent cx="246491" cy="71562"/>
                <wp:effectExtent l="0" t="0" r="20320" b="24130"/>
                <wp:wrapNone/>
                <wp:docPr id="50065577" name="직선 연결선 50065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6491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F38EE" id="직선 연결선 50065577" o:spid="_x0000_s1026" style="position:absolute;left:0;text-align:left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4pt,51pt" to="110.8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4D1696" wp14:editId="5C750137">
                <wp:simplePos x="0" y="0"/>
                <wp:positionH relativeFrom="column">
                  <wp:posOffset>1184027</wp:posOffset>
                </wp:positionH>
                <wp:positionV relativeFrom="paragraph">
                  <wp:posOffset>59276</wp:posOffset>
                </wp:positionV>
                <wp:extent cx="263110" cy="63610"/>
                <wp:effectExtent l="0" t="0" r="22860" b="31750"/>
                <wp:wrapNone/>
                <wp:docPr id="50065576" name="직선 연결선 50065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3110" cy="63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C1E3F" id="직선 연결선 50065576" o:spid="_x0000_s1026" style="position:absolute;left:0;text-align:lef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5pt,4.65pt" to="113.9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3C36DD" wp14:editId="19CE8179">
                <wp:simplePos x="0" y="0"/>
                <wp:positionH relativeFrom="column">
                  <wp:posOffset>404854</wp:posOffset>
                </wp:positionH>
                <wp:positionV relativeFrom="paragraph">
                  <wp:posOffset>2189536</wp:posOffset>
                </wp:positionV>
                <wp:extent cx="778675" cy="739471"/>
                <wp:effectExtent l="0" t="0" r="21590" b="2286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675" cy="73947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1B14012" w14:textId="50AB70A8" w:rsidR="00BE5FA2" w:rsidRPr="00BE1D25" w:rsidRDefault="00BE1D25" w:rsidP="00BE5FA2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noProof/>
                                <w:sz w:val="16"/>
                                <w:szCs w:val="16"/>
                              </w:rPr>
                              <w:t>현재 장비 상태</w:t>
                            </w:r>
                          </w:p>
                          <w:p w14:paraId="5C0DCC86" w14:textId="496DD372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스탯</w:t>
                            </w:r>
                          </w:p>
                          <w:p w14:paraId="1555A910" w14:textId="20D7EA7D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선택유형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36DD" id="Text Box 28" o:spid="_x0000_s1039" type="#_x0000_t202" style="position:absolute;left:0;text-align:left;margin-left:31.9pt;margin-top:172.4pt;width:61.3pt;height:58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" strokecolor="black [3213]">
                <v:textbox inset="0,0,0,0">
                  <w:txbxContent>
                    <w:p w14:paraId="61B14012" w14:textId="50AB70A8" w:rsidR="00BE5FA2" w:rsidRPr="00BE1D25" w:rsidRDefault="00BE1D25" w:rsidP="00BE5FA2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noProof/>
                          <w:sz w:val="16"/>
                          <w:szCs w:val="16"/>
                        </w:rPr>
                        <w:t>현재 장비 상태</w:t>
                      </w:r>
                    </w:p>
                    <w:p w14:paraId="5C0DCC86" w14:textId="496DD372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스탯</w:t>
                      </w:r>
                    </w:p>
                    <w:p w14:paraId="1555A910" w14:textId="20D7EA7D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선택유형</w:t>
                      </w:r>
                    </w:p>
                  </w:txbxContent>
                </v:textbox>
              </v:shape>
            </w:pict>
          </mc:Fallback>
        </mc:AlternateContent>
      </w:r>
      <w:r w:rsidR="007D742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1851FE" wp14:editId="09BF79CA">
                <wp:simplePos x="0" y="0"/>
                <wp:positionH relativeFrom="column">
                  <wp:posOffset>246104</wp:posOffset>
                </wp:positionH>
                <wp:positionV relativeFrom="paragraph">
                  <wp:posOffset>2157841</wp:posOffset>
                </wp:positionV>
                <wp:extent cx="4277801" cy="23854"/>
                <wp:effectExtent l="0" t="0" r="27940" b="33655"/>
                <wp:wrapNone/>
                <wp:docPr id="31" name="직선 연결선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B6353C" id="직선 연결선 31" o:spid="_x0000_s1026" style="position:absolute;left:0;text-align:lef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pt,169.9pt" to="356.2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" strokecolor="#f07f09 [3204]" strokeweight=".5pt">
                <v:stroke joinstyle="miter"/>
              </v:line>
            </w:pict>
          </mc:Fallback>
        </mc:AlternateContent>
      </w:r>
      <w:r w:rsidR="00BE1D2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8B55A4" wp14:editId="0123D46E">
                <wp:simplePos x="0" y="0"/>
                <wp:positionH relativeFrom="column">
                  <wp:posOffset>3546033</wp:posOffset>
                </wp:positionH>
                <wp:positionV relativeFrom="paragraph">
                  <wp:posOffset>3058353</wp:posOffset>
                </wp:positionV>
                <wp:extent cx="1952625" cy="635"/>
                <wp:effectExtent l="0" t="0" r="28575" b="1651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B78419" w14:textId="0465A5AC" w:rsidR="00BE1D25" w:rsidRPr="00BE1D25" w:rsidRDefault="00BE1D25" w:rsidP="00BE1D2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축적 보상 시간</w:t>
                            </w:r>
                          </w:p>
                          <w:p w14:paraId="4A91627E" w14:textId="0AD41E4D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획득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장비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및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재화량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표시</w:t>
                            </w:r>
                          </w:p>
                          <w:p w14:paraId="1D94A416" w14:textId="778A28AA" w:rsidR="00BE1D25" w:rsidRPr="00BE1D25" w:rsidRDefault="00BE1D25" w:rsidP="00BE1D25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시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별도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기능이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있는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부분은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수령버튼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E1D25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B55A4" id="Text Box 29" o:spid="_x0000_s1040" type="#_x0000_t202" style="position:absolute;left:0;text-align:left;margin-left:279.2pt;margin-top:240.8pt;width:153.7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" strokecolor="black [3213]">
                <v:textbox style="mso-fit-shape-to-text:t" inset="0,0,0,0">
                  <w:txbxContent>
                    <w:p w14:paraId="74B78419" w14:textId="0465A5AC" w:rsidR="00BE1D25" w:rsidRPr="00BE1D25" w:rsidRDefault="00BE1D25" w:rsidP="00BE1D2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축적 보상 시간</w:t>
                      </w:r>
                    </w:p>
                    <w:p w14:paraId="4A91627E" w14:textId="0AD41E4D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획득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장비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및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재화량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표시</w:t>
                      </w:r>
                    </w:p>
                    <w:p w14:paraId="1D94A416" w14:textId="778A28AA" w:rsidR="00BE1D25" w:rsidRPr="00BE1D25" w:rsidRDefault="00BE1D25" w:rsidP="00BE1D25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터치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시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별도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기능이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있는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부분은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수령버튼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E1D25">
                        <w:rPr>
                          <w:rFonts w:eastAsia="맑은 고딕" w:hint="eastAsia"/>
                          <w:sz w:val="16"/>
                          <w:szCs w:val="16"/>
                        </w:rPr>
                        <w:t>만</w:t>
                      </w:r>
                    </w:p>
                  </w:txbxContent>
                </v:textbox>
              </v:shape>
            </w:pict>
          </mc:Fallback>
        </mc:AlternateContent>
      </w:r>
      <w:r w:rsidR="00BE5FA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5B06D5" wp14:editId="2B7E9E09">
                <wp:simplePos x="0" y="0"/>
                <wp:positionH relativeFrom="column">
                  <wp:posOffset>-1512294</wp:posOffset>
                </wp:positionH>
                <wp:positionV relativeFrom="paragraph">
                  <wp:posOffset>3002114</wp:posOffset>
                </wp:positionV>
                <wp:extent cx="1963420" cy="6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894E98" w14:textId="62101090" w:rsidR="00BE5FA2" w:rsidRPr="00546249" w:rsidRDefault="00BE5FA2" w:rsidP="00BE5FA2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그림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그림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 w:rsidR="007B06D5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06D5" id="Text Box 27" o:spid="_x0000_s1041" type="#_x0000_t202" style="position:absolute;left:0;text-align:left;margin-left:-119.1pt;margin-top:236.4pt;width:154.6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" stroked="f">
                <v:textbox style="mso-fit-shape-to-text:t" inset="0,0,0,0">
                  <w:txbxContent>
                    <w:p w14:paraId="5E894E98" w14:textId="62101090" w:rsidR="00BE5FA2" w:rsidRPr="00546249" w:rsidRDefault="00BE5FA2" w:rsidP="00BE5FA2">
                      <w:pPr>
                        <w:pStyle w:val="a6"/>
                        <w:rPr>
                          <w:rFonts w:eastAsia="맑은 고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그림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그림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 w:rsidR="007B06D5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3D2126" wp14:editId="172F546B">
                <wp:simplePos x="0" y="0"/>
                <wp:positionH relativeFrom="column">
                  <wp:posOffset>1437779</wp:posOffset>
                </wp:positionH>
                <wp:positionV relativeFrom="paragraph">
                  <wp:posOffset>2381001</wp:posOffset>
                </wp:positionV>
                <wp:extent cx="1963641" cy="294005"/>
                <wp:effectExtent l="0" t="0" r="17780" b="10795"/>
                <wp:wrapNone/>
                <wp:docPr id="19" name="타원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3641" cy="29400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BBEE3B" id="타원 19" o:spid="_x0000_s1026" style="position:absolute;left:0;text-align:left;margin-left:113.2pt;margin-top:187.5pt;width:154.6pt;height:23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CC18676" wp14:editId="7994CC8F">
                <wp:simplePos x="0" y="0"/>
                <wp:positionH relativeFrom="column">
                  <wp:posOffset>3482670</wp:posOffset>
                </wp:positionH>
                <wp:positionV relativeFrom="paragraph">
                  <wp:posOffset>568159</wp:posOffset>
                </wp:positionV>
                <wp:extent cx="1391479" cy="635"/>
                <wp:effectExtent l="0" t="0" r="18415" b="1333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79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9ABADD" w14:textId="557E4B1E" w:rsidR="0097095E" w:rsidRPr="004E5CF1" w:rsidRDefault="0097095E" w:rsidP="0097095E">
                            <w:pPr>
                              <w:pStyle w:val="a6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아래에 작은 창으로 현재 골드 숫자랑 수급 량</w:t>
                            </w:r>
                            <w:r w:rsidR="007B06D5">
                              <w:rPr>
                                <w:rFonts w:ascii="바탕" w:eastAsia="바탕" w:hAnsi="바탕" w:cs="바탕" w:hint="eastAsia"/>
                              </w:rPr>
                              <w:t xml:space="preserve"> 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18676" id="Text Box 26" o:spid="_x0000_s1042" type="#_x0000_t202" style="position:absolute;left:0;text-align:left;margin-left:274.25pt;margin-top:44.75pt;width:109.55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" strokecolor="black [3213]">
                <v:textbox style="mso-fit-shape-to-text:t" inset="0,0,0,0">
                  <w:txbxContent>
                    <w:p w14:paraId="0C9ABADD" w14:textId="557E4B1E" w:rsidR="0097095E" w:rsidRPr="004E5CF1" w:rsidRDefault="0097095E" w:rsidP="0097095E">
                      <w:pPr>
                        <w:pStyle w:val="a6"/>
                        <w:rPr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아래에 작은 창으로 현재 골드 숫자랑 수급 량</w:t>
                      </w:r>
                      <w:r w:rsidR="007B06D5">
                        <w:rPr>
                          <w:rFonts w:ascii="바탕" w:eastAsia="바탕" w:hAnsi="바탕" w:cs="바탕" w:hint="eastAsia"/>
                        </w:rPr>
                        <w:t xml:space="preserve"> 표시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467995" wp14:editId="1997AB0E">
                <wp:simplePos x="0" y="0"/>
                <wp:positionH relativeFrom="column">
                  <wp:posOffset>667910</wp:posOffset>
                </wp:positionH>
                <wp:positionV relativeFrom="paragraph">
                  <wp:posOffset>504548</wp:posOffset>
                </wp:positionV>
                <wp:extent cx="628154" cy="675861"/>
                <wp:effectExtent l="0" t="0" r="19685" b="1016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67586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70CD88" w14:textId="3A831332" w:rsidR="0097095E" w:rsidRPr="0097095E" w:rsidRDefault="0097095E" w:rsidP="0097095E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6"/>
                              </w:rPr>
                              <w:t>터치 시 접고 열기 가능</w:t>
                            </w:r>
                          </w:p>
                          <w:p w14:paraId="518443F3" w14:textId="25ED6B5B" w:rsidR="0097095E" w:rsidRPr="0097095E" w:rsidRDefault="0097095E" w:rsidP="0097095E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97095E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반투명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67995" id="Text Box 23" o:spid="_x0000_s1043" type="#_x0000_t202" style="position:absolute;left:0;text-align:left;margin-left:52.6pt;margin-top:39.75pt;width:49.45pt;height:53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" strokecolor="black [3213]">
                <v:textbox inset="0,0,0,0">
                  <w:txbxContent>
                    <w:p w14:paraId="6370CD88" w14:textId="3A831332" w:rsidR="0097095E" w:rsidRPr="0097095E" w:rsidRDefault="0097095E" w:rsidP="0097095E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6"/>
                        </w:rPr>
                        <w:t>터치 시 접고 열기 가능</w:t>
                      </w:r>
                    </w:p>
                    <w:p w14:paraId="518443F3" w14:textId="25ED6B5B" w:rsidR="0097095E" w:rsidRPr="0097095E" w:rsidRDefault="0097095E" w:rsidP="0097095E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97095E">
                        <w:rPr>
                          <w:rFonts w:eastAsia="맑은 고딕" w:hint="eastAsia"/>
                          <w:sz w:val="16"/>
                          <w:szCs w:val="16"/>
                        </w:rPr>
                        <w:t>반투명</w:t>
                      </w:r>
                    </w:p>
                  </w:txbxContent>
                </v:textbox>
              </v:shape>
            </w:pict>
          </mc:Fallback>
        </mc:AlternateContent>
      </w:r>
      <w:r w:rsidR="0097095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078E8F" wp14:editId="64B008B3">
                <wp:simplePos x="0" y="0"/>
                <wp:positionH relativeFrom="column">
                  <wp:posOffset>691763</wp:posOffset>
                </wp:positionH>
                <wp:positionV relativeFrom="paragraph">
                  <wp:posOffset>11568</wp:posOffset>
                </wp:positionV>
                <wp:extent cx="628154" cy="397565"/>
                <wp:effectExtent l="0" t="0" r="19685" b="215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4" cy="3975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7D0A4A" w14:textId="5806B7F5" w:rsidR="0024002C" w:rsidRPr="0097095E" w:rsidRDefault="0097095E" w:rsidP="0024002C">
                            <w:pPr>
                              <w:pStyle w:val="a6"/>
                              <w:rPr>
                                <w:rFonts w:eastAsia="맑은 고딕"/>
                                <w:noProof/>
                                <w:sz w:val="20"/>
                                <w:szCs w:val="20"/>
                              </w:rPr>
                            </w:pPr>
                            <w:r w:rsidRPr="0097095E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클릭 시 별도창으로 상세 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78E8F" id="Text Box 22" o:spid="_x0000_s1044" type="#_x0000_t202" style="position:absolute;left:0;text-align:left;margin-left:54.45pt;margin-top:.9pt;width:49.45pt;height:3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" strokecolor="black [3213]">
                <v:textbox inset="0,0,0,0">
                  <w:txbxContent>
                    <w:p w14:paraId="297D0A4A" w14:textId="5806B7F5" w:rsidR="0024002C" w:rsidRPr="0097095E" w:rsidRDefault="0097095E" w:rsidP="0024002C">
                      <w:pPr>
                        <w:pStyle w:val="a6"/>
                        <w:rPr>
                          <w:rFonts w:eastAsia="맑은 고딕"/>
                          <w:noProof/>
                          <w:sz w:val="20"/>
                          <w:szCs w:val="20"/>
                        </w:rPr>
                      </w:pPr>
                      <w:r w:rsidRPr="0097095E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클릭 시 별도창으로 상세 정보</w:t>
                      </w:r>
                    </w:p>
                  </w:txbxContent>
                </v:textbox>
              </v:shape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3B7AF9" wp14:editId="355814C3">
                <wp:simplePos x="0" y="0"/>
                <wp:positionH relativeFrom="column">
                  <wp:posOffset>1423283</wp:posOffset>
                </wp:positionH>
                <wp:positionV relativeFrom="paragraph">
                  <wp:posOffset>2707060</wp:posOffset>
                </wp:positionV>
                <wp:extent cx="1952625" cy="1097280"/>
                <wp:effectExtent l="0" t="0" r="28575" b="26670"/>
                <wp:wrapNone/>
                <wp:docPr id="21" name="타원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0972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E9C57A" id="타원 21" o:spid="_x0000_s1026" style="position:absolute;left:0;text-align:left;margin-left:112.05pt;margin-top:213.15pt;width:153.75pt;height:86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8E51AD" wp14:editId="50409A91">
                <wp:simplePos x="0" y="0"/>
                <wp:positionH relativeFrom="column">
                  <wp:posOffset>1391478</wp:posOffset>
                </wp:positionH>
                <wp:positionV relativeFrom="paragraph">
                  <wp:posOffset>361425</wp:posOffset>
                </wp:positionV>
                <wp:extent cx="580446" cy="675640"/>
                <wp:effectExtent l="0" t="0" r="10160" b="10160"/>
                <wp:wrapNone/>
                <wp:docPr id="18" name="타원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446" cy="675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57DCC" id="타원 18" o:spid="_x0000_s1026" style="position:absolute;left:0;text-align:left;margin-left:109.55pt;margin-top:28.45pt;width:45.7pt;height:53.2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DCC3E" wp14:editId="14110598">
                <wp:simplePos x="0" y="0"/>
                <wp:positionH relativeFrom="column">
                  <wp:posOffset>2949933</wp:posOffset>
                </wp:positionH>
                <wp:positionV relativeFrom="paragraph">
                  <wp:posOffset>273961</wp:posOffset>
                </wp:positionV>
                <wp:extent cx="508883" cy="294198"/>
                <wp:effectExtent l="0" t="0" r="24765" b="10795"/>
                <wp:wrapNone/>
                <wp:docPr id="17" name="타원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3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C3ABCF" id="타원 17" o:spid="_x0000_s1026" style="position:absolute;left:0;text-align:left;margin-left:232.3pt;margin-top:21.55pt;width:40.05pt;height:2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CB5F26" wp14:editId="1D94CC17">
                <wp:simplePos x="0" y="0"/>
                <wp:positionH relativeFrom="column">
                  <wp:posOffset>3148717</wp:posOffset>
                </wp:positionH>
                <wp:positionV relativeFrom="paragraph">
                  <wp:posOffset>11568</wp:posOffset>
                </wp:positionV>
                <wp:extent cx="253309" cy="294198"/>
                <wp:effectExtent l="0" t="0" r="13970" b="10795"/>
                <wp:wrapNone/>
                <wp:docPr id="16" name="타원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09" cy="29419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9F427B" id="타원 16" o:spid="_x0000_s1026" style="position:absolute;left:0;text-align:left;margin-left:247.95pt;margin-top:.9pt;width:19.95pt;height:2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" filled="f" strokecolor="#773f04 [1604]" strokeweight="1pt">
                <v:stroke joinstyle="miter"/>
              </v:oval>
            </w:pict>
          </mc:Fallback>
        </mc:AlternateContent>
      </w:r>
      <w:r w:rsidR="0024002C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FEC2C0" wp14:editId="7EEA5862">
                <wp:simplePos x="0" y="0"/>
                <wp:positionH relativeFrom="column">
                  <wp:posOffset>2051436</wp:posOffset>
                </wp:positionH>
                <wp:positionV relativeFrom="paragraph">
                  <wp:posOffset>11568</wp:posOffset>
                </wp:positionV>
                <wp:extent cx="755373" cy="492980"/>
                <wp:effectExtent l="0" t="0" r="26035" b="21590"/>
                <wp:wrapNone/>
                <wp:docPr id="15" name="타원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73" cy="4929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F3B6BEA" id="타원 15" o:spid="_x0000_s1026" style="position:absolute;left:0;text-align:left;margin-left:161.55pt;margin-top:.9pt;width:59.5pt;height:38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" filled="f" strokecolor="#773f04 [1604]" strokeweight="1pt">
                <v:stroke joinstyle="miter"/>
              </v:oval>
            </w:pict>
          </mc:Fallback>
        </mc:AlternateContent>
      </w:r>
      <w:r w:rsidR="00751A91">
        <w:rPr>
          <w:rFonts w:eastAsia="맑은 고딕"/>
          <w:noProof/>
          <w:sz w:val="28"/>
          <w:szCs w:val="28"/>
        </w:rPr>
        <w:drawing>
          <wp:inline distT="0" distB="0" distL="0" distR="0" wp14:anchorId="3825B33B" wp14:editId="58C21C43">
            <wp:extent cx="1952898" cy="4115374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기본 화면 레퍼런스 자료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8010" w14:textId="429DA115" w:rsidR="00BE1D25" w:rsidRDefault="00BE1D25" w:rsidP="00BE1D25">
      <w:pPr>
        <w:rPr>
          <w:rFonts w:eastAsia="맑은 고딕"/>
          <w:sz w:val="28"/>
          <w:szCs w:val="28"/>
        </w:rPr>
      </w:pPr>
    </w:p>
    <w:p w14:paraId="13C750C2" w14:textId="79A03D35" w:rsidR="00BE1D25" w:rsidRDefault="007D7426" w:rsidP="00BE1D25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5866A8" wp14:editId="6B6016B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69" name="직선 연결선 50065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1B0536" id="직선 연결선 50065569" o:spid="_x0000_s1026" style="position:absolute;left:0;text-align:lef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Dgpa1g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E1D25">
        <w:rPr>
          <w:rFonts w:eastAsia="맑은 고딕" w:hint="eastAsia"/>
          <w:sz w:val="28"/>
          <w:szCs w:val="28"/>
        </w:rPr>
        <w:t>&lt;</w:t>
      </w:r>
      <w:r w:rsidR="006E23B9">
        <w:rPr>
          <w:rFonts w:eastAsia="맑은 고딕" w:hint="eastAsia"/>
          <w:sz w:val="28"/>
          <w:szCs w:val="28"/>
        </w:rPr>
        <w:t>캐릭터</w:t>
      </w:r>
      <w:r w:rsidR="00BE1D25">
        <w:rPr>
          <w:rFonts w:eastAsia="맑은 고딕" w:hint="eastAsia"/>
          <w:sz w:val="28"/>
          <w:szCs w:val="28"/>
        </w:rPr>
        <w:t xml:space="preserve"> </w:t>
      </w:r>
      <w:r w:rsidR="00BE1D25">
        <w:rPr>
          <w:rFonts w:eastAsia="맑은 고딕" w:hint="eastAsia"/>
          <w:sz w:val="28"/>
          <w:szCs w:val="28"/>
        </w:rPr>
        <w:t>컨텐츠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화면</w:t>
      </w:r>
      <w:r w:rsidR="006E23B9">
        <w:rPr>
          <w:rFonts w:eastAsia="맑은 고딕" w:hint="eastAsia"/>
          <w:sz w:val="28"/>
          <w:szCs w:val="28"/>
        </w:rPr>
        <w:t xml:space="preserve"> </w:t>
      </w:r>
      <w:r w:rsidR="006E23B9">
        <w:rPr>
          <w:rFonts w:eastAsia="맑은 고딕" w:hint="eastAsia"/>
          <w:sz w:val="28"/>
          <w:szCs w:val="28"/>
        </w:rPr>
        <w:t>예시</w:t>
      </w:r>
      <w:r w:rsidR="00BE1D25">
        <w:rPr>
          <w:rFonts w:eastAsia="맑은 고딕" w:hint="eastAsia"/>
          <w:sz w:val="28"/>
          <w:szCs w:val="28"/>
        </w:rPr>
        <w:t>&gt;</w:t>
      </w:r>
    </w:p>
    <w:p w14:paraId="599D4939" w14:textId="3BDFD27E" w:rsidR="007D7426" w:rsidRDefault="00BF560D" w:rsidP="00490C6C">
      <w:pPr>
        <w:ind w:firstLineChars="1000" w:firstLine="2200"/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8BEB35" wp14:editId="2E7568D3">
                <wp:simplePos x="0" y="0"/>
                <wp:positionH relativeFrom="column">
                  <wp:posOffset>1041621</wp:posOffset>
                </wp:positionH>
                <wp:positionV relativeFrom="paragraph">
                  <wp:posOffset>479535</wp:posOffset>
                </wp:positionV>
                <wp:extent cx="898276" cy="238540"/>
                <wp:effectExtent l="0" t="0" r="16510" b="28575"/>
                <wp:wrapNone/>
                <wp:docPr id="50065584" name="직선 연결선 50065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8276" cy="238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F46D9" id="직선 연결선 50065584" o:spid="_x0000_s1026" style="position:absolute;left:0;text-align:lef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pt,37.75pt" to="152.7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" strokecolor="#f07f09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2BC5D1" wp14:editId="62CE42C8">
                <wp:simplePos x="0" y="0"/>
                <wp:positionH relativeFrom="column">
                  <wp:posOffset>428625</wp:posOffset>
                </wp:positionH>
                <wp:positionV relativeFrom="paragraph">
                  <wp:posOffset>724563</wp:posOffset>
                </wp:positionV>
                <wp:extent cx="842838" cy="492981"/>
                <wp:effectExtent l="0" t="0" r="14605" b="21590"/>
                <wp:wrapNone/>
                <wp:docPr id="50065575" name="Text Box 50065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838" cy="492981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E9D4B9" w14:textId="64C68EB3" w:rsidR="007B06D5" w:rsidRPr="007B06D5" w:rsidRDefault="007B06D5" w:rsidP="007B06D5">
                            <w:pPr>
                              <w:pStyle w:val="a6"/>
                              <w:rPr>
                                <w:rFonts w:ascii="맑은 고딕" w:eastAsia="맑은 고딕" w:hAnsi="맑은 고딕" w:cs="바탕"/>
                                <w:i w:val="0"/>
                                <w:iCs w:val="0"/>
                                <w:sz w:val="16"/>
                                <w:szCs w:val="12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cs="바탕" w:hint="eastAsia"/>
                                <w:i w:val="0"/>
                                <w:iCs w:val="0"/>
                                <w:sz w:val="16"/>
                                <w:szCs w:val="12"/>
                              </w:rPr>
                              <w:t>캐릭터 유형 설명</w:t>
                            </w:r>
                          </w:p>
                          <w:p w14:paraId="305D4890" w14:textId="48326604" w:rsidR="007B06D5" w:rsidRPr="007B06D5" w:rsidRDefault="007B06D5" w:rsidP="007B06D5">
                            <w:pPr>
                              <w:spacing w:line="240" w:lineRule="auto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  <w:r w:rsidRPr="007B06D5">
                              <w:rPr>
                                <w:rFonts w:ascii="맑은 고딕" w:eastAsia="맑은 고딕" w:hAnsi="맑은 고딕" w:hint="eastAsia"/>
                                <w:sz w:val="16"/>
                                <w:szCs w:val="16"/>
                              </w:rPr>
                              <w:t>별도 기능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C5D1" id="Text Box 50065575" o:spid="_x0000_s1045" type="#_x0000_t202" style="position:absolute;left:0;text-align:left;margin-left:33.75pt;margin-top:57.05pt;width:66.35pt;height:38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" strokecolor="black [3213]">
                <v:textbox inset="0,0,0,0">
                  <w:txbxContent>
                    <w:p w14:paraId="59E9D4B9" w14:textId="64C68EB3" w:rsidR="007B06D5" w:rsidRPr="007B06D5" w:rsidRDefault="007B06D5" w:rsidP="007B06D5">
                      <w:pPr>
                        <w:pStyle w:val="a6"/>
                        <w:rPr>
                          <w:rFonts w:ascii="맑은 고딕" w:eastAsia="맑은 고딕" w:hAnsi="맑은 고딕" w:cs="바탕"/>
                          <w:i w:val="0"/>
                          <w:iCs w:val="0"/>
                          <w:sz w:val="16"/>
                          <w:szCs w:val="12"/>
                        </w:rPr>
                      </w:pPr>
                      <w:r w:rsidRPr="007B06D5">
                        <w:rPr>
                          <w:rFonts w:ascii="맑은 고딕" w:eastAsia="맑은 고딕" w:hAnsi="맑은 고딕" w:cs="바탕" w:hint="eastAsia"/>
                          <w:i w:val="0"/>
                          <w:iCs w:val="0"/>
                          <w:sz w:val="16"/>
                          <w:szCs w:val="12"/>
                        </w:rPr>
                        <w:t>캐릭터 유형 설명</w:t>
                      </w:r>
                    </w:p>
                    <w:p w14:paraId="305D4890" w14:textId="48326604" w:rsidR="007B06D5" w:rsidRPr="007B06D5" w:rsidRDefault="007B06D5" w:rsidP="007B06D5">
                      <w:pPr>
                        <w:spacing w:line="240" w:lineRule="auto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  <w:r w:rsidRPr="007B06D5">
                        <w:rPr>
                          <w:rFonts w:ascii="맑은 고딕" w:eastAsia="맑은 고딕" w:hAnsi="맑은 고딕" w:hint="eastAsia"/>
                          <w:sz w:val="16"/>
                          <w:szCs w:val="16"/>
                        </w:rPr>
                        <w:t>별도 기능 없음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630604" wp14:editId="02365E88">
                <wp:simplePos x="0" y="0"/>
                <wp:positionH relativeFrom="column">
                  <wp:posOffset>3275937</wp:posOffset>
                </wp:positionH>
                <wp:positionV relativeFrom="paragraph">
                  <wp:posOffset>598805</wp:posOffset>
                </wp:positionV>
                <wp:extent cx="333955" cy="71562"/>
                <wp:effectExtent l="0" t="0" r="28575" b="24130"/>
                <wp:wrapNone/>
                <wp:docPr id="50065586" name="직선 연결선 5006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955" cy="715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A57E2" id="직선 연결선 50065586" o:spid="_x0000_s1026" style="position:absolute;left:0;text-align:lef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95pt,47.15pt" to="284.2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47C7C1" wp14:editId="53AE4357">
                <wp:simplePos x="0" y="0"/>
                <wp:positionH relativeFrom="column">
                  <wp:posOffset>3625574</wp:posOffset>
                </wp:positionH>
                <wp:positionV relativeFrom="paragraph">
                  <wp:posOffset>463854</wp:posOffset>
                </wp:positionV>
                <wp:extent cx="914400" cy="635"/>
                <wp:effectExtent l="0" t="0" r="19050" b="15240"/>
                <wp:wrapNone/>
                <wp:docPr id="50065585" name="Text Box 50065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E4E8090" w14:textId="6E17FF19" w:rsidR="007B06D5" w:rsidRPr="00BF560D" w:rsidRDefault="00BF560D" w:rsidP="007B06D5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6"/>
                                <w:szCs w:val="12"/>
                              </w:rPr>
                            </w:pPr>
                            <w:r w:rsidRPr="00BF560D">
                              <w:rPr>
                                <w:rFonts w:ascii="바탕" w:eastAsia="바탕" w:hAnsi="바탕" w:cs="바탕" w:hint="eastAsia"/>
                                <w:sz w:val="16"/>
                                <w:szCs w:val="12"/>
                              </w:rPr>
                              <w:t>체크박스 형</w:t>
                            </w:r>
                          </w:p>
                          <w:p w14:paraId="29A26702" w14:textId="221C7AFB" w:rsidR="00BF560D" w:rsidRPr="00BF560D" w:rsidRDefault="00BF560D" w:rsidP="00BF560D">
                            <w:pPr>
                              <w:rPr>
                                <w:rFonts w:eastAsia="맑은 고딕"/>
                                <w:sz w:val="16"/>
                                <w:szCs w:val="16"/>
                              </w:rPr>
                            </w:pP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터치시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해당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캐릭터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유형으로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F560D">
                              <w:rPr>
                                <w:rFonts w:eastAsia="맑은 고딕" w:hint="eastAsia"/>
                                <w:sz w:val="16"/>
                                <w:szCs w:val="16"/>
                              </w:rPr>
                              <w:t>변경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7C7C1" id="Text Box 50065585" o:spid="_x0000_s1046" type="#_x0000_t202" style="position:absolute;left:0;text-align:left;margin-left:285.5pt;margin-top:36.5pt;width:1in;height: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" strokecolor="black [3213]">
                <v:textbox style="mso-fit-shape-to-text:t" inset="0,0,0,0">
                  <w:txbxContent>
                    <w:p w14:paraId="2E4E8090" w14:textId="6E17FF19" w:rsidR="007B06D5" w:rsidRPr="00BF560D" w:rsidRDefault="00BF560D" w:rsidP="007B06D5">
                      <w:pPr>
                        <w:pStyle w:val="a6"/>
                        <w:rPr>
                          <w:rFonts w:ascii="바탕" w:eastAsia="바탕" w:hAnsi="바탕" w:cs="바탕"/>
                          <w:sz w:val="16"/>
                          <w:szCs w:val="12"/>
                        </w:rPr>
                      </w:pPr>
                      <w:r w:rsidRPr="00BF560D">
                        <w:rPr>
                          <w:rFonts w:ascii="바탕" w:eastAsia="바탕" w:hAnsi="바탕" w:cs="바탕" w:hint="eastAsia"/>
                          <w:sz w:val="16"/>
                          <w:szCs w:val="12"/>
                        </w:rPr>
                        <w:t>체크박스 형</w:t>
                      </w:r>
                    </w:p>
                    <w:p w14:paraId="29A26702" w14:textId="221C7AFB" w:rsidR="00BF560D" w:rsidRPr="00BF560D" w:rsidRDefault="00BF560D" w:rsidP="00BF560D">
                      <w:pPr>
                        <w:rPr>
                          <w:rFonts w:eastAsia="맑은 고딕"/>
                          <w:sz w:val="16"/>
                          <w:szCs w:val="16"/>
                        </w:rPr>
                      </w:pP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터치시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해당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캐릭터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유형으로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 xml:space="preserve"> </w:t>
                      </w:r>
                      <w:r w:rsidRPr="00BF560D">
                        <w:rPr>
                          <w:rFonts w:eastAsia="맑은 고딕" w:hint="eastAsia"/>
                          <w:sz w:val="16"/>
                          <w:szCs w:val="16"/>
                        </w:rPr>
                        <w:t>변경</w:t>
                      </w:r>
                    </w:p>
                  </w:txbxContent>
                </v:textbox>
              </v:shape>
            </w:pict>
          </mc:Fallback>
        </mc:AlternateContent>
      </w:r>
      <w:r w:rsidR="007B06D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36BD82E" wp14:editId="6612FA14">
                <wp:simplePos x="0" y="0"/>
                <wp:positionH relativeFrom="column">
                  <wp:posOffset>1374858</wp:posOffset>
                </wp:positionH>
                <wp:positionV relativeFrom="paragraph">
                  <wp:posOffset>121727</wp:posOffset>
                </wp:positionV>
                <wp:extent cx="422137" cy="39756"/>
                <wp:effectExtent l="0" t="0" r="16510" b="36830"/>
                <wp:wrapNone/>
                <wp:docPr id="50065583" name="직선 연결선 50065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137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8C5A7" id="직선 연결선 50065583" o:spid="_x0000_s1026" style="position:absolute;left:0;text-align:lef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9.6pt" to="141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490C6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3F76D5" wp14:editId="5D773A7A">
                <wp:simplePos x="0" y="0"/>
                <wp:positionH relativeFrom="column">
                  <wp:posOffset>596348</wp:posOffset>
                </wp:positionH>
                <wp:positionV relativeFrom="paragraph">
                  <wp:posOffset>26311</wp:posOffset>
                </wp:positionV>
                <wp:extent cx="778703" cy="437322"/>
                <wp:effectExtent l="0" t="0" r="21590" b="20320"/>
                <wp:wrapNone/>
                <wp:docPr id="50065574" name="Text Box 50065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8703" cy="43732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CE49971" w14:textId="568E7FFF" w:rsidR="00490C6C" w:rsidRPr="007B06D5" w:rsidRDefault="00490C6C" w:rsidP="00490C6C">
                            <w:pPr>
                              <w:pStyle w:val="a6"/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</w:pPr>
                            <w:r w:rsidRPr="007B06D5">
                              <w:rPr>
                                <w:rFonts w:ascii="바탕" w:eastAsia="바탕" w:hAnsi="바탕" w:cs="바탕" w:hint="eastAsia"/>
                                <w:sz w:val="14"/>
                                <w:szCs w:val="10"/>
                              </w:rPr>
                              <w:t xml:space="preserve">컨디션 바 </w:t>
                            </w:r>
                            <w:r w:rsidRPr="007B06D5">
                              <w:rPr>
                                <w:rFonts w:ascii="바탕" w:eastAsia="바탕" w:hAnsi="바탕" w:cs="바탕"/>
                                <w:sz w:val="14"/>
                                <w:szCs w:val="10"/>
                              </w:rPr>
                              <w:t xml:space="preserve">: </w:t>
                            </w:r>
                          </w:p>
                          <w:p w14:paraId="33D145E9" w14:textId="405E963C" w:rsidR="00490C6C" w:rsidRPr="007B06D5" w:rsidRDefault="00490C6C" w:rsidP="00490C6C">
                            <w:pPr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</w:pP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별도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기능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x</w:t>
                            </w:r>
                            <w:r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 xml:space="preserve">, </w:t>
                            </w:r>
                            <w:r w:rsidR="007B06D5" w:rsidRPr="007B06D5">
                              <w:rPr>
                                <w:rFonts w:eastAsia="맑은 고딕"/>
                                <w:sz w:val="14"/>
                                <w:szCs w:val="14"/>
                              </w:rPr>
                              <w:t>5</w:t>
                            </w:r>
                            <w:r w:rsidR="007B06D5" w:rsidRPr="007B06D5">
                              <w:rPr>
                                <w:rFonts w:eastAsia="맑은 고딕" w:hint="eastAsia"/>
                                <w:sz w:val="14"/>
                                <w:szCs w:val="14"/>
                              </w:rPr>
                              <w:t>단계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F76D5" id="Text Box 50065574" o:spid="_x0000_s1047" type="#_x0000_t202" style="position:absolute;left:0;text-align:left;margin-left:46.95pt;margin-top:2.05pt;width:61.3pt;height:3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" strokecolor="black [3213]">
                <v:textbox inset="0,0,0,0">
                  <w:txbxContent>
                    <w:p w14:paraId="0CE49971" w14:textId="568E7FFF" w:rsidR="00490C6C" w:rsidRPr="007B06D5" w:rsidRDefault="00490C6C" w:rsidP="00490C6C">
                      <w:pPr>
                        <w:pStyle w:val="a6"/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</w:pPr>
                      <w:r w:rsidRPr="007B06D5">
                        <w:rPr>
                          <w:rFonts w:ascii="바탕" w:eastAsia="바탕" w:hAnsi="바탕" w:cs="바탕" w:hint="eastAsia"/>
                          <w:sz w:val="14"/>
                          <w:szCs w:val="10"/>
                        </w:rPr>
                        <w:t xml:space="preserve">컨디션 바 </w:t>
                      </w:r>
                      <w:r w:rsidRPr="007B06D5">
                        <w:rPr>
                          <w:rFonts w:ascii="바탕" w:eastAsia="바탕" w:hAnsi="바탕" w:cs="바탕"/>
                          <w:sz w:val="14"/>
                          <w:szCs w:val="10"/>
                        </w:rPr>
                        <w:t xml:space="preserve">: </w:t>
                      </w:r>
                    </w:p>
                    <w:p w14:paraId="33D145E9" w14:textId="405E963C" w:rsidR="00490C6C" w:rsidRPr="007B06D5" w:rsidRDefault="00490C6C" w:rsidP="00490C6C">
                      <w:pPr>
                        <w:rPr>
                          <w:rFonts w:eastAsia="맑은 고딕"/>
                          <w:sz w:val="14"/>
                          <w:szCs w:val="14"/>
                        </w:rPr>
                      </w:pP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별도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기능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 </w:t>
                      </w:r>
                      <w:r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x</w:t>
                      </w:r>
                      <w:r w:rsidRPr="007B06D5">
                        <w:rPr>
                          <w:rFonts w:eastAsia="맑은 고딕"/>
                          <w:sz w:val="14"/>
                          <w:szCs w:val="14"/>
                        </w:rPr>
                        <w:t xml:space="preserve">, </w:t>
                      </w:r>
                      <w:r w:rsidR="007B06D5" w:rsidRPr="007B06D5">
                        <w:rPr>
                          <w:rFonts w:eastAsia="맑은 고딕"/>
                          <w:sz w:val="14"/>
                          <w:szCs w:val="14"/>
                        </w:rPr>
                        <w:t>5</w:t>
                      </w:r>
                      <w:r w:rsidR="007B06D5" w:rsidRPr="007B06D5">
                        <w:rPr>
                          <w:rFonts w:eastAsia="맑은 고딕" w:hint="eastAsia"/>
                          <w:sz w:val="14"/>
                          <w:szCs w:val="14"/>
                        </w:rPr>
                        <w:t>단계</w:t>
                      </w:r>
                    </w:p>
                  </w:txbxContent>
                </v:textbox>
              </v:shape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D70751" wp14:editId="693C0E7D">
                <wp:simplePos x="0" y="0"/>
                <wp:positionH relativeFrom="column">
                  <wp:posOffset>2870421</wp:posOffset>
                </wp:positionH>
                <wp:positionV relativeFrom="paragraph">
                  <wp:posOffset>10408</wp:posOffset>
                </wp:positionV>
                <wp:extent cx="469127" cy="2162755"/>
                <wp:effectExtent l="0" t="0" r="26670" b="28575"/>
                <wp:wrapNone/>
                <wp:docPr id="50065573" name="타원 5006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127" cy="2162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1B1DB" id="타원 50065573" o:spid="_x0000_s1026" style="position:absolute;left:0;text-align:left;margin-left:226pt;margin-top:.8pt;width:36.95pt;height:170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E81252B" wp14:editId="0810EBA1">
                <wp:simplePos x="0" y="0"/>
                <wp:positionH relativeFrom="column">
                  <wp:posOffset>1773141</wp:posOffset>
                </wp:positionH>
                <wp:positionV relativeFrom="paragraph">
                  <wp:posOffset>217142</wp:posOffset>
                </wp:positionV>
                <wp:extent cx="1120803" cy="309549"/>
                <wp:effectExtent l="0" t="0" r="22225" b="14605"/>
                <wp:wrapNone/>
                <wp:docPr id="50065572" name="타원 5006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30954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95047" id="타원 50065572" o:spid="_x0000_s1026" style="position:absolute;left:0;text-align:left;margin-left:139.6pt;margin-top:17.1pt;width:88.25pt;height:24.3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" filled="f" strokecolor="#773f04 [1604]" strokeweight="1pt">
                <v:stroke joinstyle="miter"/>
              </v:oval>
            </w:pict>
          </mc:Fallback>
        </mc:AlternateContent>
      </w:r>
      <w:r w:rsidR="00AE722D">
        <w:rPr>
          <w:rFonts w:eastAsia="맑은 고딕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2BFF7C" wp14:editId="682B43E3">
                <wp:simplePos x="0" y="0"/>
                <wp:positionH relativeFrom="column">
                  <wp:posOffset>1781091</wp:posOffset>
                </wp:positionH>
                <wp:positionV relativeFrom="paragraph">
                  <wp:posOffset>42214</wp:posOffset>
                </wp:positionV>
                <wp:extent cx="1120803" cy="135172"/>
                <wp:effectExtent l="0" t="0" r="22225" b="17780"/>
                <wp:wrapNone/>
                <wp:docPr id="50065571" name="타원 50065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803" cy="13517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A4E410" id="타원 50065571" o:spid="_x0000_s1026" style="position:absolute;left:0;text-align:left;margin-left:140.25pt;margin-top:3.3pt;width:88.25pt;height:10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" filled="f" strokecolor="#773f04 [1604]" strokeweight="1pt">
                <v:stroke joinstyle="miter"/>
              </v:oval>
            </w:pict>
          </mc:Fallback>
        </mc:AlternateContent>
      </w:r>
      <w:r w:rsidR="007D7426">
        <w:rPr>
          <w:rFonts w:eastAsia="맑은 고딕" w:hint="eastAsia"/>
          <w:noProof/>
          <w:sz w:val="28"/>
          <w:szCs w:val="28"/>
        </w:rPr>
        <w:drawing>
          <wp:inline distT="0" distB="0" distL="0" distR="0" wp14:anchorId="45614081" wp14:editId="1F396560">
            <wp:extent cx="1952530" cy="2631744"/>
            <wp:effectExtent l="0" t="0" r="0" b="0"/>
            <wp:docPr id="50065568" name="그림 50065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68" name="캐릭터 화면 레퍼런스 자료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643" cy="271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F690" w14:textId="0D985304" w:rsidR="00EB77DB" w:rsidRDefault="007D7426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br w:type="page"/>
      </w:r>
    </w:p>
    <w:p w14:paraId="446B713F" w14:textId="6DC84D1C" w:rsidR="00EB77DB" w:rsidRPr="00DA3FF2" w:rsidRDefault="00EB77DB" w:rsidP="00EB77DB">
      <w:pPr>
        <w:rPr>
          <w:rFonts w:eastAsia="맑은 고딕"/>
          <w:sz w:val="28"/>
          <w:szCs w:val="28"/>
        </w:rPr>
      </w:pPr>
      <w:r w:rsidRPr="00DA3FF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E44E95" wp14:editId="04A18B17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D32A0" id="직선 연결선 11" o:spid="_x0000_s1026" style="position:absolute;left:0;text-align:lef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 w:hint="eastAsia"/>
          <w:sz w:val="28"/>
          <w:szCs w:val="28"/>
        </w:rPr>
        <w:t>&lt;</w:t>
      </w:r>
      <w:r w:rsidR="00F862FC" w:rsidRPr="00DA3FF2">
        <w:rPr>
          <w:rFonts w:eastAsia="맑은 고딕" w:hint="eastAsia"/>
          <w:sz w:val="28"/>
          <w:szCs w:val="28"/>
        </w:rPr>
        <w:t>강화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="00F862FC" w:rsidRPr="00DA3FF2">
        <w:rPr>
          <w:rFonts w:eastAsia="맑은 고딕" w:hint="eastAsia"/>
          <w:sz w:val="28"/>
          <w:szCs w:val="28"/>
        </w:rPr>
        <w:t>(</w:t>
      </w:r>
      <w:r w:rsidR="00F862FC" w:rsidRPr="00DA3FF2">
        <w:rPr>
          <w:rFonts w:eastAsia="맑은 고딕" w:hint="eastAsia"/>
          <w:sz w:val="28"/>
          <w:szCs w:val="28"/>
        </w:rPr>
        <w:t>무기</w:t>
      </w:r>
      <w:r w:rsidR="00F862FC" w:rsidRPr="00DA3FF2">
        <w:rPr>
          <w:rFonts w:eastAsia="맑은 고딕" w:hint="eastAsia"/>
          <w:sz w:val="28"/>
          <w:szCs w:val="28"/>
        </w:rPr>
        <w:t>/</w:t>
      </w:r>
      <w:proofErr w:type="spellStart"/>
      <w:proofErr w:type="gramStart"/>
      <w:r w:rsidR="00F862FC" w:rsidRPr="00DA3FF2">
        <w:rPr>
          <w:rFonts w:eastAsia="맑은 고딕" w:hint="eastAsia"/>
          <w:sz w:val="28"/>
          <w:szCs w:val="28"/>
        </w:rPr>
        <w:t>방어구</w:t>
      </w:r>
      <w:proofErr w:type="spellEnd"/>
      <w:r w:rsidR="00F862FC" w:rsidRPr="00DA3FF2">
        <w:rPr>
          <w:rFonts w:eastAsia="맑은 고딕" w:hint="eastAsia"/>
          <w:sz w:val="28"/>
          <w:szCs w:val="28"/>
        </w:rPr>
        <w:t xml:space="preserve"> </w:t>
      </w:r>
      <w:r w:rsidR="00F862FC" w:rsidRPr="00DA3FF2">
        <w:rPr>
          <w:rFonts w:eastAsia="맑은 고딕"/>
          <w:sz w:val="28"/>
          <w:szCs w:val="28"/>
        </w:rPr>
        <w:t>)</w:t>
      </w:r>
      <w:proofErr w:type="gramEnd"/>
      <w:r w:rsidRPr="00DA3FF2">
        <w:rPr>
          <w:rFonts w:eastAsia="맑은 고딕" w:hint="eastAsia"/>
          <w:sz w:val="28"/>
          <w:szCs w:val="28"/>
        </w:rPr>
        <w:t>&gt;</w:t>
      </w:r>
    </w:p>
    <w:p w14:paraId="760194A8" w14:textId="6ECA4CD1" w:rsidR="00522AA3" w:rsidRPr="00DA3FF2" w:rsidRDefault="00491A14" w:rsidP="00491A14">
      <w:pPr>
        <w:ind w:firstLineChars="1200" w:firstLine="2640"/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DF53052" wp14:editId="257F7840">
                <wp:simplePos x="0" y="0"/>
                <wp:positionH relativeFrom="column">
                  <wp:posOffset>3851303</wp:posOffset>
                </wp:positionH>
                <wp:positionV relativeFrom="paragraph">
                  <wp:posOffset>1365388</wp:posOffset>
                </wp:positionV>
                <wp:extent cx="914400" cy="635"/>
                <wp:effectExtent l="0" t="0" r="19050" b="26035"/>
                <wp:wrapNone/>
                <wp:docPr id="50065596" name="Text Box 50065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B2EDC3" w14:textId="08E6C120" w:rsidR="00491A14" w:rsidRDefault="00491A14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가장</w:t>
                            </w:r>
                          </w:p>
                          <w:p w14:paraId="178B9C8E" w14:textId="46DD8EE3" w:rsidR="00491A14" w:rsidRPr="00491A14" w:rsidRDefault="00491A14" w:rsidP="00491A14">
                            <w:pPr>
                              <w:rPr>
                                <w:rFonts w:eastAsia="맑은 고딕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공격력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/>
                              </w:rPr>
                              <w:t xml:space="preserve">/ </w:t>
                            </w:r>
                            <w:r>
                              <w:rPr>
                                <w:rFonts w:eastAsia="맑은 고딕" w:hint="eastAsia"/>
                              </w:rPr>
                              <w:t>방어력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강한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아이템으로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교체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53052" id="Text Box 50065596" o:spid="_x0000_s1048" type="#_x0000_t202" style="position:absolute;left:0;text-align:left;margin-left:303.25pt;margin-top:107.5pt;width:1in;height:.0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" strokecolor="black [3213]">
                <v:textbox style="mso-fit-shape-to-text:t" inset="0,0,0,0">
                  <w:txbxContent>
                    <w:p w14:paraId="1EB2EDC3" w14:textId="08E6C120" w:rsidR="00491A14" w:rsidRDefault="00491A14" w:rsidP="00491A14">
                      <w:pPr>
                        <w:pStyle w:val="a6"/>
                        <w:rPr>
                          <w:rFonts w:ascii="바탕" w:eastAsia="바탕" w:hAnsi="바탕" w:cs="바탕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가장</w:t>
                      </w:r>
                    </w:p>
                    <w:p w14:paraId="178B9C8E" w14:textId="46DD8EE3" w:rsidR="00491A14" w:rsidRPr="00491A14" w:rsidRDefault="00491A14" w:rsidP="00491A14">
                      <w:pPr>
                        <w:rPr>
                          <w:rFonts w:eastAsia="맑은 고딕"/>
                        </w:rPr>
                      </w:pPr>
                      <w:r>
                        <w:rPr>
                          <w:rFonts w:eastAsia="맑은 고딕" w:hint="eastAsia"/>
                        </w:rPr>
                        <w:t>공격력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/>
                        </w:rPr>
                        <w:t xml:space="preserve">/ </w:t>
                      </w:r>
                      <w:r>
                        <w:rPr>
                          <w:rFonts w:eastAsia="맑은 고딕" w:hint="eastAsia"/>
                        </w:rPr>
                        <w:t>방어력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강한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아이템으로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교체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23DCC97" wp14:editId="3540CCE8">
                <wp:simplePos x="0" y="0"/>
                <wp:positionH relativeFrom="column">
                  <wp:posOffset>174625</wp:posOffset>
                </wp:positionH>
                <wp:positionV relativeFrom="paragraph">
                  <wp:posOffset>2119023</wp:posOffset>
                </wp:positionV>
                <wp:extent cx="914400" cy="635"/>
                <wp:effectExtent l="0" t="0" r="19050" b="13335"/>
                <wp:wrapNone/>
                <wp:docPr id="50065595" name="Text Box 50065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DC3EE5" w14:textId="25B9EB77" w:rsidR="00491A14" w:rsidRPr="00491A14" w:rsidRDefault="00491A14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터치시 가능한 강화 일괄 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DCC97" id="Text Box 50065595" o:spid="_x0000_s1049" type="#_x0000_t202" style="position:absolute;left:0;text-align:left;margin-left:13.75pt;margin-top:166.85pt;width:1in;height: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" strokecolor="black [3213]">
                <v:textbox style="mso-fit-shape-to-text:t" inset="0,0,0,0">
                  <w:txbxContent>
                    <w:p w14:paraId="25DC3EE5" w14:textId="25B9EB77" w:rsidR="00491A14" w:rsidRPr="00491A14" w:rsidRDefault="00491A14" w:rsidP="00491A14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터치시 가능한 강화 일괄 진행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BFFCE92" wp14:editId="193E9D91">
                <wp:simplePos x="0" y="0"/>
                <wp:positionH relativeFrom="column">
                  <wp:posOffset>118717</wp:posOffset>
                </wp:positionH>
                <wp:positionV relativeFrom="paragraph">
                  <wp:posOffset>545244</wp:posOffset>
                </wp:positionV>
                <wp:extent cx="914400" cy="635"/>
                <wp:effectExtent l="0" t="0" r="19050" b="26035"/>
                <wp:wrapNone/>
                <wp:docPr id="50065593" name="Text Box 5006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4F5E2A" w14:textId="05A5F30E" w:rsidR="00491A14" w:rsidRPr="00491A14" w:rsidRDefault="00491A14" w:rsidP="00491A14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손 올리면 작은 창으로 개별 사항 확인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CE92" id="Text Box 50065593" o:spid="_x0000_s1050" type="#_x0000_t202" style="position:absolute;left:0;text-align:left;margin-left:9.35pt;margin-top:42.95pt;width:1in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" strokecolor="black [3213]">
                <v:textbox style="mso-fit-shape-to-text:t" inset="0,0,0,0">
                  <w:txbxContent>
                    <w:p w14:paraId="414F5E2A" w14:textId="05A5F30E" w:rsidR="00491A14" w:rsidRPr="00491A14" w:rsidRDefault="00491A14" w:rsidP="00491A14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손 올리면 작은 창으로 개별 사항 확인 가능</w:t>
                      </w:r>
                    </w:p>
                  </w:txbxContent>
                </v:textbox>
              </v:shap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DF533C" wp14:editId="4EFBA821">
                <wp:simplePos x="0" y="0"/>
                <wp:positionH relativeFrom="column">
                  <wp:posOffset>3267489</wp:posOffset>
                </wp:positionH>
                <wp:positionV relativeFrom="paragraph">
                  <wp:posOffset>2301047</wp:posOffset>
                </wp:positionV>
                <wp:extent cx="667909" cy="87465"/>
                <wp:effectExtent l="0" t="0" r="18415" b="27305"/>
                <wp:wrapNone/>
                <wp:docPr id="50065592" name="직선 연결선 50065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0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CE043" id="직선 연결선 50065592" o:spid="_x0000_s1026" style="position:absolute;left:0;text-align:left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3pt,181.2pt" to="309.9pt,1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58B72B" wp14:editId="18920AF9">
                <wp:simplePos x="0" y="0"/>
                <wp:positionH relativeFrom="column">
                  <wp:posOffset>1017766</wp:posOffset>
                </wp:positionH>
                <wp:positionV relativeFrom="paragraph">
                  <wp:posOffset>2229982</wp:posOffset>
                </wp:positionV>
                <wp:extent cx="699190" cy="143123"/>
                <wp:effectExtent l="0" t="0" r="24765" b="28575"/>
                <wp:wrapNone/>
                <wp:docPr id="50065591" name="직선 연결선 50065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9190" cy="14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04FBE" id="직선 연결선 50065591" o:spid="_x0000_s1026" style="position:absolute;left:0;text-align:lef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15pt,175.6pt" to="135.2pt,1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" strokecolor="#f07f09 [3204]" strokeweight=".5pt">
                <v:stroke joinstyle="miter"/>
              </v:lin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E49140B" wp14:editId="54556AC2">
                <wp:simplePos x="0" y="0"/>
                <wp:positionH relativeFrom="column">
                  <wp:posOffset>962108</wp:posOffset>
                </wp:positionH>
                <wp:positionV relativeFrom="paragraph">
                  <wp:posOffset>568159</wp:posOffset>
                </wp:positionV>
                <wp:extent cx="667909" cy="87465"/>
                <wp:effectExtent l="0" t="0" r="18415" b="27305"/>
                <wp:wrapNone/>
                <wp:docPr id="50065589" name="직선 연결선 50065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909" cy="874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08211" id="직선 연결선 50065589" o:spid="_x0000_s1026" style="position:absolute;left:0;text-align:lef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75pt,44.75pt" to="128.3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" strokecolor="#f07f09 [3204]" strokeweight=".5pt">
                <v:stroke joinstyle="miter"/>
              </v:line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7A93906" wp14:editId="327C6948">
                <wp:simplePos x="0" y="0"/>
                <wp:positionH relativeFrom="column">
                  <wp:posOffset>1598212</wp:posOffset>
                </wp:positionH>
                <wp:positionV relativeFrom="paragraph">
                  <wp:posOffset>337572</wp:posOffset>
                </wp:positionV>
                <wp:extent cx="508552" cy="461037"/>
                <wp:effectExtent l="0" t="0" r="25400" b="15240"/>
                <wp:wrapNone/>
                <wp:docPr id="50065588" name="타원 50065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552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3232F6" id="타원 50065588" o:spid="_x0000_s1026" style="position:absolute;left:0;text-align:left;margin-left:125.85pt;margin-top:26.6pt;width:40.05pt;height:36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" filled="f" strokecolor="#773f04 [1604]" strokeweight="1pt">
                <v:stroke joinstyle="miter"/>
              </v:oval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BB8230" wp14:editId="41BC1D8B">
                <wp:simplePos x="0" y="0"/>
                <wp:positionH relativeFrom="margin">
                  <wp:align>center</wp:align>
                </wp:positionH>
                <wp:positionV relativeFrom="paragraph">
                  <wp:posOffset>2183268</wp:posOffset>
                </wp:positionV>
                <wp:extent cx="858741" cy="461037"/>
                <wp:effectExtent l="0" t="0" r="17780" b="15240"/>
                <wp:wrapNone/>
                <wp:docPr id="50065587" name="타원 50065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AB898" id="타원 50065587" o:spid="_x0000_s1026" style="position:absolute;left:0;text-align:left;margin-left:0;margin-top:171.9pt;width:67.6pt;height:36.3pt;z-index:251736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" filled="f" strokecolor="#773f04 [1604]" strokeweight="1pt">
                <v:stroke joinstyle="miter"/>
                <w10:wrap anchorx="margin"/>
              </v:oval>
            </w:pict>
          </mc:Fallback>
        </mc:AlternateContent>
      </w:r>
      <w:r w:rsidR="00B53437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2F49D8" wp14:editId="3CCB24BF">
                <wp:simplePos x="0" y="0"/>
                <wp:positionH relativeFrom="column">
                  <wp:posOffset>1637721</wp:posOffset>
                </wp:positionH>
                <wp:positionV relativeFrom="paragraph">
                  <wp:posOffset>2134124</wp:posOffset>
                </wp:positionV>
                <wp:extent cx="858741" cy="461037"/>
                <wp:effectExtent l="0" t="0" r="17780" b="15240"/>
                <wp:wrapNone/>
                <wp:docPr id="30" name="타원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46103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C3F69F" id="타원 30" o:spid="_x0000_s1026" style="position:absolute;left:0;text-align:left;margin-left:128.95pt;margin-top:168.05pt;width:67.6pt;height:36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" filled="f" strokecolor="#773f04 [1604]" strokeweight="1pt">
                <v:stroke joinstyle="miter"/>
              </v:oval>
            </w:pict>
          </mc:Fallback>
        </mc:AlternateContent>
      </w:r>
      <w:r w:rsidR="008F25C9" w:rsidRPr="00DA3FF2">
        <w:rPr>
          <w:rFonts w:eastAsia="맑은 고딕"/>
          <w:noProof/>
          <w:sz w:val="28"/>
          <w:szCs w:val="28"/>
        </w:rPr>
        <w:drawing>
          <wp:inline distT="0" distB="0" distL="0" distR="0" wp14:anchorId="5F674757" wp14:editId="1828CB98">
            <wp:extent cx="1708654" cy="2790908"/>
            <wp:effectExtent l="0" t="0" r="635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강화 화면 레퍼런스 자료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31" cy="280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554D" w14:textId="77777777" w:rsidR="00522AA3" w:rsidRPr="00DA3FF2" w:rsidRDefault="00522AA3" w:rsidP="00522AA3">
      <w:pPr>
        <w:ind w:firstLineChars="900" w:firstLine="2520"/>
        <w:rPr>
          <w:rFonts w:eastAsia="맑은 고딕"/>
          <w:sz w:val="28"/>
          <w:szCs w:val="28"/>
        </w:rPr>
      </w:pPr>
    </w:p>
    <w:p w14:paraId="67094ABB" w14:textId="13DA2A1D" w:rsidR="00522AA3" w:rsidRPr="00DA3FF2" w:rsidRDefault="00522AA3" w:rsidP="00522AA3">
      <w:pPr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A84C704" wp14:editId="02D3D18E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20" name="직선 연결선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52CAA" id="직선 연결선 20" o:spid="_x0000_s1026" style="position:absolute;left:0;text-align:lef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 w:hint="eastAsia"/>
          <w:sz w:val="28"/>
          <w:szCs w:val="28"/>
        </w:rPr>
        <w:t>&lt;</w:t>
      </w:r>
      <w:r w:rsidRPr="00DA3FF2">
        <w:rPr>
          <w:rFonts w:eastAsia="맑은 고딕" w:hint="eastAsia"/>
          <w:sz w:val="28"/>
          <w:szCs w:val="28"/>
        </w:rPr>
        <w:t>강화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Pr="00DA3FF2">
        <w:rPr>
          <w:rFonts w:eastAsia="맑은 고딕" w:hint="eastAsia"/>
          <w:sz w:val="28"/>
          <w:szCs w:val="28"/>
        </w:rPr>
        <w:t>(</w:t>
      </w:r>
      <w:r w:rsidR="00491A14"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/>
          <w:sz w:val="28"/>
          <w:szCs w:val="28"/>
        </w:rPr>
        <w:t>)</w:t>
      </w:r>
      <w:r w:rsidRPr="00DA3FF2">
        <w:rPr>
          <w:rFonts w:eastAsia="맑은 고딕" w:hint="eastAsia"/>
          <w:sz w:val="28"/>
          <w:szCs w:val="28"/>
        </w:rPr>
        <w:t>&gt;</w:t>
      </w:r>
    </w:p>
    <w:p w14:paraId="41827265" w14:textId="4C9C3887" w:rsidR="00F50544" w:rsidRPr="00DA3FF2" w:rsidRDefault="00903460" w:rsidP="00903460">
      <w:pPr>
        <w:ind w:firstLineChars="1100" w:firstLine="2420"/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007421" wp14:editId="61C6F2A3">
                <wp:simplePos x="0" y="0"/>
                <wp:positionH relativeFrom="column">
                  <wp:posOffset>3848210</wp:posOffset>
                </wp:positionH>
                <wp:positionV relativeFrom="paragraph">
                  <wp:posOffset>794771</wp:posOffset>
                </wp:positionV>
                <wp:extent cx="914400" cy="635"/>
                <wp:effectExtent l="0" t="0" r="19050" b="22225"/>
                <wp:wrapNone/>
                <wp:docPr id="1511531686" name="Text Box 1511531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3CD4FCD" w14:textId="1100FB69" w:rsidR="00903460" w:rsidRPr="00903460" w:rsidRDefault="00903460" w:rsidP="00903460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 부족시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007421" id="Text Box 1511531686" o:spid="_x0000_s1051" type="#_x0000_t202" style="position:absolute;left:0;text-align:left;margin-left:303pt;margin-top:62.6pt;width:1in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" strokecolor="black [3213]">
                <v:textbox style="mso-fit-shape-to-text:t" inset="0,0,0,0">
                  <w:txbxContent>
                    <w:p w14:paraId="73CD4FCD" w14:textId="1100FB69" w:rsidR="00903460" w:rsidRPr="00903460" w:rsidRDefault="00903460" w:rsidP="00903460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골드 부족시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56FAC4F" wp14:editId="6FF0D839">
                <wp:simplePos x="0" y="0"/>
                <wp:positionH relativeFrom="column">
                  <wp:posOffset>3466051</wp:posOffset>
                </wp:positionH>
                <wp:positionV relativeFrom="paragraph">
                  <wp:posOffset>1024283</wp:posOffset>
                </wp:positionV>
                <wp:extent cx="358526" cy="333954"/>
                <wp:effectExtent l="0" t="0" r="22860" b="28575"/>
                <wp:wrapNone/>
                <wp:docPr id="1511531685" name="직선 연결선 1511531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526" cy="3339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921FE" id="직선 연결선 1511531685" o:spid="_x0000_s1026" style="position:absolute;left:0;text-align:lef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pt,80.65pt" to="301.15pt,10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2A069A" wp14:editId="5B10F3EA">
                <wp:simplePos x="0" y="0"/>
                <wp:positionH relativeFrom="column">
                  <wp:posOffset>3339051</wp:posOffset>
                </wp:positionH>
                <wp:positionV relativeFrom="paragraph">
                  <wp:posOffset>809597</wp:posOffset>
                </wp:positionV>
                <wp:extent cx="549137" cy="0"/>
                <wp:effectExtent l="0" t="0" r="0" b="0"/>
                <wp:wrapNone/>
                <wp:docPr id="1511531684" name="직선 연결선 1511531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DE2225" id="직선 연결선 1511531684" o:spid="_x0000_s1026" style="position:absolute;left:0;text-align:lef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9pt,63.75pt" to="306.15pt,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BE1181" wp14:editId="7A626146">
                <wp:simplePos x="0" y="0"/>
                <wp:positionH relativeFrom="column">
                  <wp:posOffset>2687541</wp:posOffset>
                </wp:positionH>
                <wp:positionV relativeFrom="paragraph">
                  <wp:posOffset>952721</wp:posOffset>
                </wp:positionV>
                <wp:extent cx="778731" cy="1391478"/>
                <wp:effectExtent l="0" t="0" r="21590" b="18415"/>
                <wp:wrapNone/>
                <wp:docPr id="1511531683" name="타원 1511531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31" cy="139147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207390" id="타원 1511531683" o:spid="_x0000_s1026" style="position:absolute;left:0;text-align:left;margin-left:211.6pt;margin-top:75pt;width:61.3pt;height:109.5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" filled="f" strokecolor="#773f04 [1604]" strokeweight="1pt">
                <v:stroke joinstyle="miter"/>
              </v:oval>
            </w:pict>
          </mc:Fallback>
        </mc:AlternateContent>
      </w:r>
      <w:r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DF4C05" wp14:editId="2615909D">
                <wp:simplePos x="0" y="0"/>
                <wp:positionH relativeFrom="column">
                  <wp:posOffset>1590260</wp:posOffset>
                </wp:positionH>
                <wp:positionV relativeFrom="paragraph">
                  <wp:posOffset>642620</wp:posOffset>
                </wp:positionV>
                <wp:extent cx="1749287" cy="333623"/>
                <wp:effectExtent l="0" t="0" r="22860" b="28575"/>
                <wp:wrapNone/>
                <wp:docPr id="1511531682" name="타원 151153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87" cy="33362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CCB1E5" id="타원 1511531682" o:spid="_x0000_s1026" style="position:absolute;left:0;text-align:left;margin-left:125.2pt;margin-top:50.6pt;width:137.75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F50544" w:rsidRPr="00DA3FF2">
        <w:rPr>
          <w:rFonts w:eastAsia="맑은 고딕"/>
          <w:noProof/>
          <w:sz w:val="28"/>
          <w:szCs w:val="28"/>
        </w:rPr>
        <w:drawing>
          <wp:inline distT="0" distB="0" distL="0" distR="0" wp14:anchorId="0D7289BD" wp14:editId="644E1E90">
            <wp:extent cx="1781167" cy="2639833"/>
            <wp:effectExtent l="0" t="0" r="0" b="8255"/>
            <wp:docPr id="50065597" name="그림 50065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5597" name="강화 화면 레퍼런스 자료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224" cy="268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1291" w14:textId="77777777" w:rsidR="00F50544" w:rsidRPr="00DA3FF2" w:rsidRDefault="00F50544">
      <w:pPr>
        <w:rPr>
          <w:rFonts w:eastAsia="맑은 고딕"/>
          <w:sz w:val="28"/>
          <w:szCs w:val="28"/>
        </w:rPr>
      </w:pPr>
      <w:r w:rsidRPr="00DA3FF2">
        <w:rPr>
          <w:rFonts w:eastAsia="맑은 고딕"/>
          <w:sz w:val="28"/>
          <w:szCs w:val="28"/>
        </w:rPr>
        <w:br w:type="page"/>
      </w:r>
    </w:p>
    <w:p w14:paraId="4F734DBA" w14:textId="77777777" w:rsidR="00F50544" w:rsidRPr="00DA3FF2" w:rsidRDefault="00F50544" w:rsidP="00F50544">
      <w:pPr>
        <w:ind w:firstLineChars="900" w:firstLine="2520"/>
        <w:rPr>
          <w:rFonts w:eastAsia="맑은 고딕"/>
          <w:sz w:val="28"/>
          <w:szCs w:val="28"/>
        </w:rPr>
      </w:pPr>
    </w:p>
    <w:p w14:paraId="1E827B87" w14:textId="24A1733C" w:rsidR="00F50544" w:rsidRPr="00DA3FF2" w:rsidRDefault="00F50544" w:rsidP="00F50544">
      <w:pPr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EC9BB45" wp14:editId="6C21F5A5">
                <wp:simplePos x="0" y="0"/>
                <wp:positionH relativeFrom="column">
                  <wp:posOffset>176143</wp:posOffset>
                </wp:positionH>
                <wp:positionV relativeFrom="paragraph">
                  <wp:posOffset>413302</wp:posOffset>
                </wp:positionV>
                <wp:extent cx="4277801" cy="23854"/>
                <wp:effectExtent l="0" t="0" r="27940" b="33655"/>
                <wp:wrapNone/>
                <wp:docPr id="50065599" name="직선 연결선 50065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AE4DDA" id="직선 연결선 50065599" o:spid="_x0000_s1026" style="position:absolute;left:0;text-align:lef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85pt,32.55pt" to="350.7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rFonts w:eastAsia="맑은 고딕" w:hint="eastAsia"/>
          <w:sz w:val="28"/>
          <w:szCs w:val="28"/>
        </w:rPr>
        <w:t>&lt;</w:t>
      </w:r>
      <w:r w:rsidRPr="00DA3FF2">
        <w:rPr>
          <w:rFonts w:eastAsia="맑은 고딕" w:hint="eastAsia"/>
          <w:sz w:val="28"/>
          <w:szCs w:val="28"/>
        </w:rPr>
        <w:t>골드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Pr="00DA3FF2">
        <w:rPr>
          <w:rFonts w:eastAsia="맑은 고딕" w:hint="eastAsia"/>
          <w:sz w:val="28"/>
          <w:szCs w:val="28"/>
        </w:rPr>
        <w:t>&gt;</w:t>
      </w:r>
    </w:p>
    <w:p w14:paraId="0E21EC9E" w14:textId="77777777" w:rsidR="00554F7D" w:rsidRPr="00DA3FF2" w:rsidRDefault="00704F73" w:rsidP="00554F7D">
      <w:pPr>
        <w:ind w:firstLineChars="1100" w:firstLine="2420"/>
        <w:rPr>
          <w:rFonts w:eastAsia="맑은 고딕"/>
          <w:sz w:val="28"/>
          <w:szCs w:val="28"/>
        </w:rPr>
      </w:pP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69315C9" wp14:editId="35A31060">
                <wp:simplePos x="0" y="0"/>
                <wp:positionH relativeFrom="column">
                  <wp:posOffset>278296</wp:posOffset>
                </wp:positionH>
                <wp:positionV relativeFrom="paragraph">
                  <wp:posOffset>1695919</wp:posOffset>
                </wp:positionV>
                <wp:extent cx="1081377" cy="635"/>
                <wp:effectExtent l="0" t="0" r="24130" b="13335"/>
                <wp:wrapNone/>
                <wp:docPr id="1511531692" name="Text Box 151153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58A81C" w14:textId="05AB2D00" w:rsidR="00704F73" w:rsidRPr="00704F73" w:rsidRDefault="00704F73" w:rsidP="00704F73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 부족시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9315C9" id="Text Box 1511531692" o:spid="_x0000_s1052" type="#_x0000_t202" style="position:absolute;left:0;text-align:left;margin-left:21.9pt;margin-top:133.55pt;width:85.15pt;height:.05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" strokecolor="black [3213]">
                <v:textbox style="mso-fit-shape-to-text:t" inset="0,0,0,0">
                  <w:txbxContent>
                    <w:p w14:paraId="7058A81C" w14:textId="05AB2D00" w:rsidR="00704F73" w:rsidRPr="00704F73" w:rsidRDefault="00704F73" w:rsidP="00704F73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골드 부족시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5B51571" wp14:editId="58900D6A">
                <wp:simplePos x="0" y="0"/>
                <wp:positionH relativeFrom="column">
                  <wp:posOffset>993913</wp:posOffset>
                </wp:positionH>
                <wp:positionV relativeFrom="paragraph">
                  <wp:posOffset>1568698</wp:posOffset>
                </wp:positionV>
                <wp:extent cx="612250" cy="111319"/>
                <wp:effectExtent l="0" t="0" r="16510" b="22225"/>
                <wp:wrapNone/>
                <wp:docPr id="1511531691" name="직선 연결선 1511531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2250" cy="1113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AA22B" id="직선 연결선 1511531691" o:spid="_x0000_s1026" style="position:absolute;left:0;text-align:left;flip:x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25pt,123.5pt" to="126.45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" strokecolor="#f07f09 [3204]" strokeweight=".5pt">
                <v:stroke joinstyle="miter"/>
              </v:line>
            </w:pict>
          </mc:Fallback>
        </mc:AlternateContent>
      </w:r>
      <w:r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9F5D8AD" wp14:editId="3AD09E7F">
                <wp:simplePos x="0" y="0"/>
                <wp:positionH relativeFrom="column">
                  <wp:posOffset>1582310</wp:posOffset>
                </wp:positionH>
                <wp:positionV relativeFrom="paragraph">
                  <wp:posOffset>1409672</wp:posOffset>
                </wp:positionV>
                <wp:extent cx="1749977" cy="365760"/>
                <wp:effectExtent l="0" t="0" r="22225" b="15240"/>
                <wp:wrapNone/>
                <wp:docPr id="1511531690" name="타원 151153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977" cy="3657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1F1B7" id="타원 1511531690" o:spid="_x0000_s1026" style="position:absolute;left:0;text-align:left;margin-left:124.6pt;margin-top:111pt;width:137.8pt;height:28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903460" w:rsidRPr="00DA3FF2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582B7D" wp14:editId="24087FD9">
                <wp:simplePos x="0" y="0"/>
                <wp:positionH relativeFrom="column">
                  <wp:posOffset>3609616</wp:posOffset>
                </wp:positionH>
                <wp:positionV relativeFrom="paragraph">
                  <wp:posOffset>305325</wp:posOffset>
                </wp:positionV>
                <wp:extent cx="914400" cy="635"/>
                <wp:effectExtent l="0" t="0" r="19050" b="24130"/>
                <wp:wrapNone/>
                <wp:docPr id="1511531689" name="Text Box 1511531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6A7AA7B" w14:textId="294655ED" w:rsidR="00903460" w:rsidRPr="0024666C" w:rsidRDefault="00903460" w:rsidP="00903460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24666C"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 xml:space="preserve">버프 가능 횟수(입장 가능 횟수 </w:t>
                            </w:r>
                            <w:r w:rsidR="0024666C"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>,</w:t>
                            </w:r>
                            <w:r w:rsidR="0024666C">
                              <w:rPr>
                                <w:rFonts w:ascii="바탕" w:eastAsia="바탕" w:hAnsi="바탕" w:cs="바탕"/>
                                <w:color w:val="FF0000"/>
                              </w:rPr>
                              <w:t xml:space="preserve"> </w:t>
                            </w:r>
                            <w:r w:rsidR="0024666C"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>버프 횟수 별도</w:t>
                            </w:r>
                            <w:r w:rsidRPr="0024666C">
                              <w:rPr>
                                <w:rFonts w:ascii="바탕" w:eastAsia="바탕" w:hAnsi="바탕" w:cs="바탕" w:hint="eastAsia"/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82B7D" id="Text Box 1511531689" o:spid="_x0000_s1053" type="#_x0000_t202" style="position:absolute;left:0;text-align:left;margin-left:284.2pt;margin-top:24.05pt;width:1in;height: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" strokecolor="black [3213]">
                <v:textbox style="mso-fit-shape-to-text:t" inset="0,0,0,0">
                  <w:txbxContent>
                    <w:p w14:paraId="56A7AA7B" w14:textId="294655ED" w:rsidR="00903460" w:rsidRPr="0024666C" w:rsidRDefault="00903460" w:rsidP="00903460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color w:val="FF0000"/>
                          <w:sz w:val="28"/>
                          <w:szCs w:val="28"/>
                        </w:rPr>
                      </w:pPr>
                      <w:r w:rsidRP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 xml:space="preserve">버프 가능 횟수(입장 가능 </w:t>
                      </w:r>
                      <w:r w:rsidRP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 xml:space="preserve">횟수 </w:t>
                      </w:r>
                      <w:r w:rsid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>,</w:t>
                      </w:r>
                      <w:r w:rsidR="0024666C">
                        <w:rPr>
                          <w:rFonts w:ascii="바탕" w:eastAsia="바탕" w:hAnsi="바탕" w:cs="바탕"/>
                          <w:color w:val="FF0000"/>
                        </w:rPr>
                        <w:t xml:space="preserve"> </w:t>
                      </w:r>
                      <w:r w:rsid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>버프 횟수 별도</w:t>
                      </w:r>
                      <w:r w:rsidRPr="0024666C">
                        <w:rPr>
                          <w:rFonts w:ascii="바탕" w:eastAsia="바탕" w:hAnsi="바탕" w:cs="바탕" w:hint="eastAsia"/>
                          <w:color w:val="FF000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03460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99BB615" wp14:editId="0CC6412B">
                <wp:simplePos x="0" y="0"/>
                <wp:positionH relativeFrom="column">
                  <wp:posOffset>3291840</wp:posOffset>
                </wp:positionH>
                <wp:positionV relativeFrom="paragraph">
                  <wp:posOffset>264685</wp:posOffset>
                </wp:positionV>
                <wp:extent cx="333955" cy="95415"/>
                <wp:effectExtent l="0" t="0" r="28575" b="19050"/>
                <wp:wrapNone/>
                <wp:docPr id="1511531688" name="직선 연결선 1511531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5" cy="954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B3EA4" id="직선 연결선 1511531688" o:spid="_x0000_s1026" style="position:absolute;left:0;text-align:lef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2pt,20.85pt" to="285.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" strokecolor="#f07f09 [3204]" strokeweight=".5pt">
                <v:stroke joinstyle="miter"/>
              </v:line>
            </w:pict>
          </mc:Fallback>
        </mc:AlternateContent>
      </w:r>
      <w:r w:rsidR="00903460" w:rsidRPr="00DA3FF2">
        <w:rPr>
          <w:rFonts w:eastAsia="맑은 고딕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6E97F7E" wp14:editId="4E6E9BAD">
                <wp:simplePos x="0" y="0"/>
                <wp:positionH relativeFrom="column">
                  <wp:posOffset>2719346</wp:posOffset>
                </wp:positionH>
                <wp:positionV relativeFrom="paragraph">
                  <wp:posOffset>81805</wp:posOffset>
                </wp:positionV>
                <wp:extent cx="564543" cy="413467"/>
                <wp:effectExtent l="0" t="0" r="26035" b="24765"/>
                <wp:wrapNone/>
                <wp:docPr id="1511531687" name="타원 1511531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543" cy="41346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D6F1CD" id="타원 1511531687" o:spid="_x0000_s1026" style="position:absolute;left:0;text-align:left;margin-left:214.1pt;margin-top:6.45pt;width:44.45pt;height:32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" filled="f" strokecolor="#773f04 [1604]" strokeweight="1pt">
                <v:stroke joinstyle="miter"/>
              </v:oval>
            </w:pict>
          </mc:Fallback>
        </mc:AlternateContent>
      </w:r>
      <w:r w:rsidR="00903460" w:rsidRPr="00DA3FF2">
        <w:rPr>
          <w:rFonts w:eastAsia="맑은 고딕"/>
          <w:noProof/>
          <w:sz w:val="28"/>
          <w:szCs w:val="28"/>
        </w:rPr>
        <w:drawing>
          <wp:inline distT="0" distB="0" distL="0" distR="0" wp14:anchorId="5530970D" wp14:editId="622532E3">
            <wp:extent cx="1797906" cy="2798123"/>
            <wp:effectExtent l="0" t="0" r="0" b="2540"/>
            <wp:docPr id="1511531680" name="그림 151153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1680" name="골드 화면 레퍼런스 자료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207" cy="284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A4D" w14:textId="77777777" w:rsidR="00554F7D" w:rsidRPr="00DA3FF2" w:rsidRDefault="00554F7D" w:rsidP="00554F7D">
      <w:pPr>
        <w:ind w:firstLineChars="1100" w:firstLine="3080"/>
        <w:rPr>
          <w:rFonts w:eastAsia="맑은 고딕"/>
          <w:sz w:val="28"/>
          <w:szCs w:val="28"/>
        </w:rPr>
      </w:pPr>
    </w:p>
    <w:p w14:paraId="5FC05363" w14:textId="2A9D5C79" w:rsidR="00554F7D" w:rsidRPr="00DA3FF2" w:rsidRDefault="00554F7D" w:rsidP="00554F7D">
      <w:pPr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&lt;</w:t>
      </w:r>
      <w:r w:rsidRPr="00DA3FF2">
        <w:rPr>
          <w:rFonts w:eastAsia="맑은 고딕" w:hint="eastAsia"/>
          <w:sz w:val="28"/>
          <w:szCs w:val="28"/>
        </w:rPr>
        <w:t>뽑기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컨텐츠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화면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예시</w:t>
      </w:r>
      <w:r w:rsidRPr="00DA3FF2">
        <w:rPr>
          <w:rFonts w:eastAsia="맑은 고딕" w:hint="eastAsia"/>
          <w:sz w:val="28"/>
          <w:szCs w:val="28"/>
        </w:rPr>
        <w:t>&gt;</w:t>
      </w:r>
    </w:p>
    <w:p w14:paraId="42CA7743" w14:textId="2CC5C88E" w:rsidR="00554F7D" w:rsidRDefault="00D55476" w:rsidP="00554F7D">
      <w:pPr>
        <w:ind w:firstLineChars="1100" w:firstLine="2420"/>
        <w:rPr>
          <w:rFonts w:eastAsia="맑은 고딕"/>
          <w:sz w:val="28"/>
          <w:szCs w:val="28"/>
        </w:rPr>
      </w:pPr>
      <w:r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3B988C" wp14:editId="6B1ECEFC">
                <wp:simplePos x="0" y="0"/>
                <wp:positionH relativeFrom="column">
                  <wp:posOffset>-548944</wp:posOffset>
                </wp:positionH>
                <wp:positionV relativeFrom="paragraph">
                  <wp:posOffset>1610084</wp:posOffset>
                </wp:positionV>
                <wp:extent cx="1812290" cy="635"/>
                <wp:effectExtent l="0" t="0" r="16510" b="26035"/>
                <wp:wrapNone/>
                <wp:docPr id="1511531698" name="Text Box 151153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2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56C6928" w14:textId="7B03FDE0" w:rsidR="00D55476" w:rsidRPr="00D55476" w:rsidRDefault="00D55476" w:rsidP="00D55476">
                            <w:pPr>
                              <w:pStyle w:val="a6"/>
                              <w:rPr>
                                <w:rFonts w:ascii="바탕" w:eastAsia="바탕" w:hAnsi="바탕" w:cs="바탕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 부족시 숫자 붉게 표시,</w:t>
                            </w:r>
                            <w:r>
                              <w:rPr>
                                <w:rFonts w:ascii="바탕" w:eastAsia="바탕" w:hAnsi="바탕" w:cs="바탕"/>
                              </w:rPr>
                              <w:t xml:space="preserve"> </w:t>
                            </w:r>
                            <w:r>
                              <w:rPr>
                                <w:rFonts w:ascii="바탕" w:eastAsia="바탕" w:hAnsi="바탕" w:cs="바탕" w:hint="eastAsia"/>
                              </w:rPr>
                              <w:t>터치 안됨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B988C" id="Text Box 1511531698" o:spid="_x0000_s1054" type="#_x0000_t202" style="position:absolute;left:0;text-align:left;margin-left:-43.2pt;margin-top:126.8pt;width:142.7pt;height: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" strokecolor="black [3213]">
                <v:textbox style="mso-fit-shape-to-text:t" inset="0,0,0,0">
                  <w:txbxContent>
                    <w:p w14:paraId="256C6928" w14:textId="7B03FDE0" w:rsidR="00D55476" w:rsidRPr="00D55476" w:rsidRDefault="00D55476" w:rsidP="00D55476">
                      <w:pPr>
                        <w:pStyle w:val="a6"/>
                        <w:rPr>
                          <w:rFonts w:ascii="바탕" w:eastAsia="바탕" w:hAnsi="바탕" w:cs="바탕"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골드 부족시 숫자 붉게 표시,</w:t>
                      </w:r>
                      <w:r>
                        <w:rPr>
                          <w:rFonts w:ascii="바탕" w:eastAsia="바탕" w:hAnsi="바탕" w:cs="바탕"/>
                        </w:rPr>
                        <w:t xml:space="preserve"> </w:t>
                      </w:r>
                      <w:r>
                        <w:rPr>
                          <w:rFonts w:ascii="바탕" w:eastAsia="바탕" w:hAnsi="바탕" w:cs="바탕" w:hint="eastAsia"/>
                        </w:rPr>
                        <w:t>터치 안됨</w:t>
                      </w:r>
                    </w:p>
                  </w:txbxContent>
                </v:textbox>
              </v:shape>
            </w:pict>
          </mc:Fallback>
        </mc:AlternateContent>
      </w:r>
      <w:r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73A43D2" wp14:editId="5944727C">
                <wp:simplePos x="0" y="0"/>
                <wp:positionH relativeFrom="column">
                  <wp:posOffset>1081377</wp:posOffset>
                </wp:positionH>
                <wp:positionV relativeFrom="paragraph">
                  <wp:posOffset>1569389</wp:posOffset>
                </wp:positionV>
                <wp:extent cx="580446" cy="39756"/>
                <wp:effectExtent l="0" t="0" r="10160" b="36830"/>
                <wp:wrapNone/>
                <wp:docPr id="1511531697" name="직선 연결선 1511531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0446" cy="397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DFFF" id="직선 연결선 1511531697" o:spid="_x0000_s1026" style="position:absolute;left:0;text-align:lef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15pt,123.55pt" to="130.85pt,1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" strokecolor="#f07f09 [3204]" strokeweight=".5pt">
                <v:stroke joinstyle="miter"/>
              </v:line>
            </w:pict>
          </mc:Fallback>
        </mc:AlternateContent>
      </w:r>
      <w:r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7AD8A06" wp14:editId="55522B7E">
                <wp:simplePos x="0" y="0"/>
                <wp:positionH relativeFrom="column">
                  <wp:posOffset>1637969</wp:posOffset>
                </wp:positionH>
                <wp:positionV relativeFrom="paragraph">
                  <wp:posOffset>1076408</wp:posOffset>
                </wp:positionV>
                <wp:extent cx="1812897" cy="962108"/>
                <wp:effectExtent l="0" t="0" r="16510" b="28575"/>
                <wp:wrapNone/>
                <wp:docPr id="1511531696" name="타원 1511531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897" cy="962108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CADF6F" id="타원 1511531696" o:spid="_x0000_s1026" style="position:absolute;left:0;text-align:left;margin-left:128.95pt;margin-top:84.75pt;width:142.75pt;height:75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" filled="f" strokecolor="#773f04 [1604]" strokeweight="1pt">
                <v:stroke joinstyle="miter"/>
              </v:oval>
            </w:pict>
          </mc:Fallback>
        </mc:AlternateContent>
      </w:r>
      <w:r w:rsidR="00554F7D" w:rsidRPr="00315BB5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4BF692" wp14:editId="1D177BE8">
                <wp:simplePos x="0" y="0"/>
                <wp:positionH relativeFrom="margin">
                  <wp:posOffset>451347</wp:posOffset>
                </wp:positionH>
                <wp:positionV relativeFrom="paragraph">
                  <wp:posOffset>10795</wp:posOffset>
                </wp:positionV>
                <wp:extent cx="4277801" cy="23854"/>
                <wp:effectExtent l="0" t="0" r="27940" b="33655"/>
                <wp:wrapNone/>
                <wp:docPr id="1511531693" name="직선 연결선 1511531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7801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3C752" id="직선 연결선 1511531693" o:spid="_x0000_s1026" style="position:absolute;left:0;text-align:left;flip:y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5.55pt,.85pt" to="372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" strokecolor="#f07f09 [3204]" strokeweight=".5pt">
                <v:stroke joinstyle="miter"/>
                <w10:wrap anchorx="margin"/>
              </v:line>
            </w:pict>
          </mc:Fallback>
        </mc:AlternateContent>
      </w:r>
      <w:r w:rsidRPr="00315BB5">
        <w:rPr>
          <w:rFonts w:eastAsia="맑은 고딕"/>
          <w:noProof/>
          <w:color w:val="FF0000"/>
          <w:sz w:val="28"/>
          <w:szCs w:val="28"/>
        </w:rPr>
        <w:drawing>
          <wp:inline distT="0" distB="0" distL="0" distR="0" wp14:anchorId="67776DD9" wp14:editId="008855EF">
            <wp:extent cx="1879500" cy="2353586"/>
            <wp:effectExtent l="0" t="0" r="6985" b="8890"/>
            <wp:docPr id="1511531695" name="그림 1511531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31695" name="뽑기 화면 레퍼런스 자료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553" cy="238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544">
        <w:rPr>
          <w:rFonts w:eastAsia="맑은 고딕"/>
          <w:sz w:val="28"/>
          <w:szCs w:val="28"/>
        </w:rPr>
        <w:br w:type="page"/>
      </w:r>
    </w:p>
    <w:p w14:paraId="512497D8" w14:textId="77777777" w:rsidR="00EB77DB" w:rsidRPr="00F50544" w:rsidRDefault="00EB77DB" w:rsidP="00F50544">
      <w:pPr>
        <w:ind w:firstLineChars="1000" w:firstLine="2800"/>
        <w:rPr>
          <w:rFonts w:eastAsia="맑은 고딕"/>
          <w:sz w:val="28"/>
          <w:szCs w:val="28"/>
        </w:rPr>
      </w:pPr>
    </w:p>
    <w:p w14:paraId="5A2CE301" w14:textId="29F483BA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 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클릭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확대하여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2B70070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명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</w:t>
      </w:r>
    </w:p>
    <w:p w14:paraId="31D5958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수급율</w:t>
      </w:r>
      <w:proofErr w:type="spellEnd"/>
    </w:p>
    <w:p w14:paraId="224E2F34" w14:textId="1DBFCB04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필요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F7E2234" w14:textId="68246F41" w:rsidR="00627F62" w:rsidRDefault="00627F62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기본화면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베이스가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되는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진행방식</w:t>
      </w:r>
    </w:p>
    <w:p w14:paraId="0F7611D3" w14:textId="77777777" w:rsidR="00193109" w:rsidRDefault="00627F62" w:rsidP="00627F62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방식에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경험치가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수급되며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</w:p>
    <w:p w14:paraId="47CD0CFF" w14:textId="18467FA5" w:rsidR="00627F62" w:rsidRDefault="00315BB5" w:rsidP="00233094">
      <w:pPr>
        <w:ind w:left="141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몬스터</w:t>
      </w:r>
      <w:r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량</w:t>
      </w:r>
      <w:r w:rsidR="00193109">
        <w:rPr>
          <w:rFonts w:eastAsia="맑은 고딕" w:hint="eastAsia"/>
          <w:sz w:val="28"/>
          <w:szCs w:val="28"/>
        </w:rPr>
        <w:t>의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일부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및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게임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종료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시</w:t>
      </w:r>
      <w:r w:rsidR="00193109"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자동</w:t>
      </w:r>
      <w:r w:rsidR="00193109">
        <w:rPr>
          <w:rFonts w:eastAsia="맑은 고딕" w:hint="eastAsia"/>
          <w:sz w:val="28"/>
          <w:szCs w:val="28"/>
        </w:rPr>
        <w:t>처치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보상</w:t>
      </w:r>
      <w:r w:rsidR="00193109">
        <w:rPr>
          <w:rFonts w:eastAsia="맑은 고딕" w:hint="eastAsia"/>
          <w:sz w:val="28"/>
          <w:szCs w:val="28"/>
        </w:rPr>
        <w:t>을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축적하는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상자를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터치를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통해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획득</w:t>
      </w:r>
      <w:r w:rsidR="00193109">
        <w:rPr>
          <w:rFonts w:eastAsia="맑은 고딕" w:hint="eastAsia"/>
          <w:sz w:val="28"/>
          <w:szCs w:val="28"/>
        </w:rPr>
        <w:t xml:space="preserve"> </w:t>
      </w:r>
      <w:r w:rsidR="00193109">
        <w:rPr>
          <w:rFonts w:eastAsia="맑은 고딕" w:hint="eastAsia"/>
          <w:sz w:val="28"/>
          <w:szCs w:val="28"/>
        </w:rPr>
        <w:t>가능</w:t>
      </w:r>
    </w:p>
    <w:p w14:paraId="4FA8907C" w14:textId="14F2F5D1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현재의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여러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유형의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캐릭터들을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72E0B070" w14:textId="77777777" w:rsidR="00627F62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4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496657A7" w14:textId="6C82D98C" w:rsidR="000B0136" w:rsidRDefault="000B0136" w:rsidP="00627F62">
      <w:pPr>
        <w:ind w:left="2124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>)</w:t>
      </w:r>
    </w:p>
    <w:p w14:paraId="418CEB63" w14:textId="5EC35EB4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캐릭터마다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다른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피로도를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됨</w:t>
      </w:r>
      <w:r>
        <w:rPr>
          <w:rFonts w:eastAsia="맑은 고딕" w:hint="eastAsia"/>
          <w:sz w:val="28"/>
          <w:szCs w:val="28"/>
        </w:rPr>
        <w:t>.</w:t>
      </w:r>
    </w:p>
    <w:p w14:paraId="31BD1B1E" w14:textId="585E33C0" w:rsidR="000B0136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경험치보다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수급에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집중된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</w:p>
    <w:p w14:paraId="507BE0F4" w14:textId="53CA099C" w:rsidR="00233094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기본화면과</w:t>
      </w:r>
      <w:r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같은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방식의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전투</w:t>
      </w:r>
      <w:r w:rsidR="00233094">
        <w:rPr>
          <w:rFonts w:eastAsia="맑은 고딕" w:hint="eastAsia"/>
          <w:sz w:val="28"/>
          <w:szCs w:val="28"/>
        </w:rPr>
        <w:t xml:space="preserve"> </w:t>
      </w:r>
      <w:r w:rsidR="00233094">
        <w:rPr>
          <w:rFonts w:eastAsia="맑은 고딕" w:hint="eastAsia"/>
          <w:sz w:val="28"/>
          <w:szCs w:val="28"/>
        </w:rPr>
        <w:t>진행</w:t>
      </w:r>
    </w:p>
    <w:p w14:paraId="2D631649" w14:textId="77777777" w:rsidR="00233094" w:rsidRDefault="00233094" w:rsidP="00233094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3</w:t>
      </w:r>
      <w:r>
        <w:rPr>
          <w:rFonts w:eastAsia="맑은 고딕" w:hint="eastAsia"/>
          <w:sz w:val="28"/>
          <w:szCs w:val="28"/>
        </w:rPr>
        <w:t>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보상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버프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횟수를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7D16880" w14:textId="5578BC45" w:rsidR="00DA3FF2" w:rsidRDefault="00233094" w:rsidP="00DA3FF2">
      <w:pPr>
        <w:ind w:left="1416" w:firstLineChars="100" w:firstLine="28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있음</w:t>
      </w:r>
    </w:p>
    <w:p w14:paraId="4BA40A95" w14:textId="1A69CEBB" w:rsidR="00C265A7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관리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>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얻은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B704D8">
        <w:rPr>
          <w:rFonts w:eastAsia="맑은 고딕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확인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및</w:t>
      </w:r>
      <w:r w:rsidR="00B704D8">
        <w:rPr>
          <w:rFonts w:eastAsia="맑은 고딕" w:hint="eastAsia"/>
          <w:sz w:val="28"/>
          <w:szCs w:val="28"/>
        </w:rPr>
        <w:t xml:space="preserve"> </w:t>
      </w:r>
      <w:r w:rsidR="00B704D8">
        <w:rPr>
          <w:rFonts w:eastAsia="맑은 고딕" w:hint="eastAsia"/>
          <w:sz w:val="28"/>
          <w:szCs w:val="28"/>
        </w:rPr>
        <w:t>강화</w:t>
      </w:r>
    </w:p>
    <w:p w14:paraId="730B790F" w14:textId="289C4A9E" w:rsidR="00C265A7" w:rsidRDefault="00233094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  <w:proofErr w:type="gramStart"/>
      <w:r w:rsidR="00C265A7">
        <w:rPr>
          <w:rFonts w:eastAsia="맑은 고딕" w:hint="eastAsia"/>
          <w:sz w:val="28"/>
          <w:szCs w:val="28"/>
        </w:rPr>
        <w:t>컨텐츠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/>
          <w:sz w:val="28"/>
          <w:szCs w:val="28"/>
        </w:rPr>
        <w:t>:</w:t>
      </w:r>
      <w:proofErr w:type="gramEnd"/>
      <w:r w:rsidR="00C265A7">
        <w:rPr>
          <w:rFonts w:eastAsia="맑은 고딕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골드를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소모해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아이템의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뽑기</w:t>
      </w:r>
      <w:r w:rsidR="00C265A7">
        <w:rPr>
          <w:rFonts w:eastAsia="맑은 고딕" w:hint="eastAsia"/>
          <w:sz w:val="28"/>
          <w:szCs w:val="28"/>
        </w:rPr>
        <w:t xml:space="preserve"> </w:t>
      </w:r>
    </w:p>
    <w:p w14:paraId="61DC0961" w14:textId="246E2CE5" w:rsidR="00B7620C" w:rsidRDefault="00431DD5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부여</w:t>
      </w:r>
    </w:p>
    <w:p w14:paraId="3EE33DFC" w14:textId="192C4E71" w:rsidR="001621DE" w:rsidRDefault="00431DD5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달성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피로도의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회복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및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골드와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경험치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제공</w:t>
      </w:r>
    </w:p>
    <w:p w14:paraId="2ECDD1DA" w14:textId="48E4E13D" w:rsidR="001621DE" w:rsidRPr="00EE7428" w:rsidRDefault="001621DE" w:rsidP="001621DE">
      <w:pPr>
        <w:pStyle w:val="1"/>
        <w:rPr>
          <w:rFonts w:ascii="맑은 고딕" w:eastAsia="맑은 고딕" w:hAnsi="맑은 고딕"/>
          <w:color w:val="000000" w:themeColor="text1"/>
        </w:rPr>
      </w:pPr>
      <w:bookmarkStart w:id="4" w:name="_기능_명세서"/>
      <w:bookmarkEnd w:id="4"/>
      <w:r>
        <w:rPr>
          <w:rFonts w:ascii="맑은 고딕" w:eastAsia="맑은 고딕" w:hAnsi="맑은 고딕" w:hint="eastAsia"/>
          <w:color w:val="000000" w:themeColor="text1"/>
        </w:rPr>
        <w:lastRenderedPageBreak/>
        <w:t>기능 명세서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1621DE" w14:paraId="169F3340" w14:textId="77777777" w:rsidTr="0016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8D801D" w14:textId="0315F845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구분</w:t>
            </w:r>
          </w:p>
        </w:tc>
        <w:tc>
          <w:tcPr>
            <w:tcW w:w="2254" w:type="dxa"/>
          </w:tcPr>
          <w:p w14:paraId="4478C4CE" w14:textId="2C59C55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4" w:type="dxa"/>
          </w:tcPr>
          <w:p w14:paraId="6822FECE" w14:textId="0F8DE6AC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구체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기능</w:t>
            </w:r>
          </w:p>
        </w:tc>
        <w:tc>
          <w:tcPr>
            <w:tcW w:w="2255" w:type="dxa"/>
          </w:tcPr>
          <w:p w14:paraId="21961B3A" w14:textId="6469E78A" w:rsidR="001621DE" w:rsidRPr="00614F70" w:rsidRDefault="00614F70" w:rsidP="00565C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상세설명</w:t>
            </w:r>
          </w:p>
        </w:tc>
      </w:tr>
      <w:tr w:rsidR="001621DE" w14:paraId="1A6EDBE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7DD40C" w14:textId="4F293C58" w:rsidR="001621DE" w:rsidRPr="00614F70" w:rsidRDefault="00614F70" w:rsidP="00565C49">
            <w:pPr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타이틀</w:t>
            </w:r>
          </w:p>
        </w:tc>
        <w:tc>
          <w:tcPr>
            <w:tcW w:w="2254" w:type="dxa"/>
          </w:tcPr>
          <w:p w14:paraId="1A3CBA3C" w14:textId="013D2C6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로그인</w:t>
            </w:r>
          </w:p>
        </w:tc>
        <w:tc>
          <w:tcPr>
            <w:tcW w:w="2254" w:type="dxa"/>
          </w:tcPr>
          <w:p w14:paraId="26C15C9A" w14:textId="0360A9E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계정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생성</w:t>
            </w:r>
            <w:r w:rsidRPr="00614F70">
              <w:rPr>
                <w:rFonts w:eastAsia="맑은 고딕" w:hint="eastAsia"/>
              </w:rPr>
              <w:t>,</w:t>
            </w:r>
            <w:r w:rsidRPr="00614F70"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소셜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로그인</w:t>
            </w:r>
            <w:r w:rsidRPr="00614F70"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630A3A63" w14:textId="2928A38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로그인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성공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1621DE" w14:paraId="1F3F9C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F62081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49BF91" w14:textId="44A1BD3D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 w:rsidRPr="00614F70">
              <w:rPr>
                <w:rFonts w:eastAsia="맑은 고딕" w:hint="eastAsia"/>
              </w:rPr>
              <w:t>게임</w:t>
            </w:r>
            <w:r w:rsidRPr="00614F70">
              <w:rPr>
                <w:rFonts w:eastAsia="맑은 고딕" w:hint="eastAsia"/>
              </w:rPr>
              <w:t xml:space="preserve"> </w:t>
            </w:r>
            <w:r w:rsidRPr="00614F70">
              <w:rPr>
                <w:rFonts w:eastAsia="맑은 고딕" w:hint="eastAsia"/>
              </w:rPr>
              <w:t>시작</w:t>
            </w:r>
          </w:p>
        </w:tc>
        <w:tc>
          <w:tcPr>
            <w:tcW w:w="2254" w:type="dxa"/>
          </w:tcPr>
          <w:p w14:paraId="4246FB30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5" w:type="dxa"/>
          </w:tcPr>
          <w:p w14:paraId="381F2E4A" w14:textId="11A0319F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인게임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진입</w:t>
            </w:r>
          </w:p>
        </w:tc>
      </w:tr>
      <w:tr w:rsidR="001621DE" w14:paraId="7424509D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568B1D" w14:textId="60F18D61" w:rsidR="001621DE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게임</w:t>
            </w:r>
            <w:r w:rsidR="00614F70">
              <w:rPr>
                <w:rFonts w:eastAsia="맑은 고딕" w:hint="eastAsia"/>
              </w:rPr>
              <w:t xml:space="preserve"> </w:t>
            </w:r>
            <w:r w:rsidR="00614F70"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2123B68C" w14:textId="686ED48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퀘스트</w:t>
            </w:r>
          </w:p>
        </w:tc>
        <w:tc>
          <w:tcPr>
            <w:tcW w:w="2254" w:type="dxa"/>
          </w:tcPr>
          <w:p w14:paraId="721ED89F" w14:textId="4A794DB8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수락</w:t>
            </w:r>
          </w:p>
        </w:tc>
        <w:tc>
          <w:tcPr>
            <w:tcW w:w="2255" w:type="dxa"/>
          </w:tcPr>
          <w:p w14:paraId="24693BB5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BD00F0" w14:paraId="0D3E6C8A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2AE540" w14:textId="77777777" w:rsidR="00BD00F0" w:rsidRDefault="00BD00F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6A983F7" w14:textId="77777777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0389204" w14:textId="15018413" w:rsid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축소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확대화</w:t>
            </w:r>
          </w:p>
        </w:tc>
        <w:tc>
          <w:tcPr>
            <w:tcW w:w="2255" w:type="dxa"/>
          </w:tcPr>
          <w:p w14:paraId="554683E3" w14:textId="032C18E0" w:rsidR="00BD00F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온</w:t>
            </w:r>
            <w:r>
              <w:rPr>
                <w:rFonts w:eastAsia="맑은 고딕" w:hint="eastAsia"/>
              </w:rPr>
              <w:t>/</w:t>
            </w:r>
            <w:r>
              <w:rPr>
                <w:rFonts w:eastAsia="맑은 고딕" w:hint="eastAsia"/>
              </w:rPr>
              <w:t>오프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방식으로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구현</w:t>
            </w:r>
          </w:p>
        </w:tc>
      </w:tr>
      <w:tr w:rsidR="001621DE" w14:paraId="55F5681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0358A4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106875C" w14:textId="55CA5439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프로필</w:t>
            </w:r>
          </w:p>
        </w:tc>
        <w:tc>
          <w:tcPr>
            <w:tcW w:w="2254" w:type="dxa"/>
          </w:tcPr>
          <w:p w14:paraId="4283856D" w14:textId="36FE7D37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proofErr w:type="gramStart"/>
            <w:r>
              <w:rPr>
                <w:rFonts w:eastAsia="맑은 고딕" w:hint="eastAsia"/>
              </w:rPr>
              <w:t>명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/>
              </w:rPr>
              <w:t>,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사용자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패턴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분석</w:t>
            </w:r>
          </w:p>
        </w:tc>
        <w:tc>
          <w:tcPr>
            <w:tcW w:w="2255" w:type="dxa"/>
          </w:tcPr>
          <w:p w14:paraId="4AA2787E" w14:textId="1169487A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내용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</w:p>
        </w:tc>
      </w:tr>
      <w:tr w:rsidR="001621DE" w14:paraId="01A7E2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A63C67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E68084A" w14:textId="5DE165AC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옵션</w:t>
            </w:r>
          </w:p>
        </w:tc>
        <w:tc>
          <w:tcPr>
            <w:tcW w:w="2254" w:type="dxa"/>
          </w:tcPr>
          <w:p w14:paraId="78130D05" w14:textId="0F0E3A94" w:rsidR="001621DE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소리</w:t>
            </w:r>
            <w:r>
              <w:rPr>
                <w:rFonts w:eastAsia="맑은 고딕" w:hint="eastAsia"/>
              </w:rPr>
              <w:t xml:space="preserve"> </w:t>
            </w:r>
          </w:p>
        </w:tc>
        <w:tc>
          <w:tcPr>
            <w:tcW w:w="2255" w:type="dxa"/>
          </w:tcPr>
          <w:p w14:paraId="0DE768B0" w14:textId="64811D43" w:rsidR="001621DE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음소거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버튼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사운드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바</w:t>
            </w:r>
          </w:p>
        </w:tc>
      </w:tr>
      <w:tr w:rsidR="00614F70" w14:paraId="26E0F641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5E18F1B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3BC6AB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75414903" w14:textId="1C4D0EB3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계정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연동</w:t>
            </w:r>
          </w:p>
        </w:tc>
        <w:tc>
          <w:tcPr>
            <w:tcW w:w="2255" w:type="dxa"/>
          </w:tcPr>
          <w:p w14:paraId="649AEF73" w14:textId="261EE637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이미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 w:hint="eastAsia"/>
              </w:rPr>
              <w:t>연동되있을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경우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로그아웃</w:t>
            </w:r>
          </w:p>
        </w:tc>
      </w:tr>
      <w:tr w:rsidR="00614F70" w14:paraId="66679E3C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884A7FE" w14:textId="10AB264F" w:rsidR="00614F70" w:rsidRPr="00614F70" w:rsidRDefault="00BD00F0" w:rsidP="00565C49">
            <w:pPr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기능별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542D8F91" w14:textId="4D37DB1D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기본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화면</w:t>
            </w:r>
          </w:p>
        </w:tc>
        <w:tc>
          <w:tcPr>
            <w:tcW w:w="2254" w:type="dxa"/>
          </w:tcPr>
          <w:p w14:paraId="72E994C6" w14:textId="651B4D08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정보</w:t>
            </w:r>
          </w:p>
        </w:tc>
        <w:tc>
          <w:tcPr>
            <w:tcW w:w="2255" w:type="dxa"/>
          </w:tcPr>
          <w:p w14:paraId="05FD6DBD" w14:textId="62FF7F46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공격력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수비력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현재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유형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표시</w:t>
            </w:r>
          </w:p>
        </w:tc>
      </w:tr>
      <w:tr w:rsidR="00614F70" w14:paraId="65D4E6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C26D99A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2976E0AF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096573D" w14:textId="58CA296D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상자</w:t>
            </w:r>
          </w:p>
        </w:tc>
        <w:tc>
          <w:tcPr>
            <w:tcW w:w="2255" w:type="dxa"/>
          </w:tcPr>
          <w:p w14:paraId="329DABCF" w14:textId="460763B2" w:rsidR="00614F70" w:rsidRPr="00BD00F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spellStart"/>
            <w:r>
              <w:rPr>
                <w:rFonts w:eastAsia="맑은 고딕" w:hint="eastAsia"/>
              </w:rPr>
              <w:t>클릭시</w:t>
            </w:r>
            <w:proofErr w:type="spellEnd"/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통해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회수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가능</w:t>
            </w:r>
          </w:p>
        </w:tc>
      </w:tr>
      <w:tr w:rsidR="00614F70" w14:paraId="08C777F4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DF6017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B76260D" w14:textId="7C457888" w:rsid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3E9E9671" w14:textId="7E48BBCC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선택</w:t>
            </w:r>
          </w:p>
        </w:tc>
        <w:tc>
          <w:tcPr>
            <w:tcW w:w="2255" w:type="dxa"/>
          </w:tcPr>
          <w:p w14:paraId="64FE3F18" w14:textId="1B9EBE8B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변경</w:t>
            </w:r>
          </w:p>
        </w:tc>
      </w:tr>
      <w:tr w:rsidR="00614F70" w14:paraId="4CBCA1B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6472473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4E1A1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94C5ED7" w14:textId="054FA255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61DF408F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D635DB2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66DAA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9E0305C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8AC0985" w14:textId="7E8130EB" w:rsidR="00614F70" w:rsidRPr="00614F70" w:rsidRDefault="00BD00F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캐릭터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상세정보</w:t>
            </w:r>
          </w:p>
        </w:tc>
        <w:tc>
          <w:tcPr>
            <w:tcW w:w="2255" w:type="dxa"/>
          </w:tcPr>
          <w:p w14:paraId="2AF613D3" w14:textId="4F46BD7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이름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클릭으로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접근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별도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창으로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보여주기</w:t>
            </w:r>
          </w:p>
        </w:tc>
      </w:tr>
      <w:tr w:rsidR="00614F70" w14:paraId="1946712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8899EF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2A497B6" w14:textId="4AEA7F66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골드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5F5D187A" w14:textId="497BE78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버프</w:t>
            </w:r>
          </w:p>
        </w:tc>
        <w:tc>
          <w:tcPr>
            <w:tcW w:w="2255" w:type="dxa"/>
          </w:tcPr>
          <w:p w14:paraId="1180E7B9" w14:textId="5B6C6500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68379EC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BA28235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469FCDA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3116099E" w14:textId="12AD7081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보상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357BC4BF" w14:textId="4978FE71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491E9B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E71863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4370151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4D3A3447" w14:textId="1C0536F7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시간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4CF455F1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58FFDE43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F891920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958D82" w14:textId="77777777" w:rsid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9628680" w14:textId="433D45A5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횟수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</w:p>
        </w:tc>
        <w:tc>
          <w:tcPr>
            <w:tcW w:w="2255" w:type="dxa"/>
          </w:tcPr>
          <w:p w14:paraId="73CEA0E8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32F4BA39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BAAE59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69BF6BF0" w14:textId="598FC11B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관리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6F9CCDB2" w14:textId="701C79D9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아이템</w:t>
            </w:r>
            <w:r>
              <w:rPr>
                <w:rFonts w:eastAsia="맑은 고딕" w:hint="eastAsia"/>
              </w:rPr>
              <w:t xml:space="preserve"> </w:t>
            </w:r>
            <w:proofErr w:type="spellStart"/>
            <w:r>
              <w:rPr>
                <w:rFonts w:eastAsia="맑은 고딕"/>
              </w:rPr>
              <w:t>ui</w:t>
            </w:r>
            <w:proofErr w:type="spellEnd"/>
          </w:p>
        </w:tc>
        <w:tc>
          <w:tcPr>
            <w:tcW w:w="2255" w:type="dxa"/>
          </w:tcPr>
          <w:p w14:paraId="6D8C1B00" w14:textId="4D7ADBE3" w:rsidR="00614F70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주요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정보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출력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강화</w:t>
            </w:r>
            <w:r>
              <w:rPr>
                <w:rFonts w:eastAsia="맑은 고딕" w:hint="eastAsia"/>
              </w:rPr>
              <w:t>,</w:t>
            </w:r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</w:tr>
      <w:tr w:rsidR="00233094" w14:paraId="732AE847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074571" w14:textId="77777777" w:rsidR="00233094" w:rsidRPr="00614F70" w:rsidRDefault="00233094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EFFB4A6" w14:textId="77777777" w:rsidR="00233094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2C231C7" w14:textId="3B471542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proofErr w:type="gramStart"/>
            <w:r>
              <w:rPr>
                <w:rFonts w:eastAsia="맑은 고딕" w:hint="eastAsia"/>
              </w:rPr>
              <w:t>일괄강화</w:t>
            </w:r>
            <w:r>
              <w:rPr>
                <w:rFonts w:eastAsia="맑은 고딕" w:hint="eastAsia"/>
              </w:rPr>
              <w:t xml:space="preserve"> /</w:t>
            </w:r>
            <w:proofErr w:type="gramEnd"/>
            <w:r>
              <w:rPr>
                <w:rFonts w:eastAsia="맑은 고딕"/>
              </w:rPr>
              <w:t xml:space="preserve"> </w:t>
            </w:r>
            <w:r>
              <w:rPr>
                <w:rFonts w:eastAsia="맑은 고딕" w:hint="eastAsia"/>
              </w:rPr>
              <w:t>일괄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판매</w:t>
            </w:r>
          </w:p>
        </w:tc>
        <w:tc>
          <w:tcPr>
            <w:tcW w:w="2255" w:type="dxa"/>
          </w:tcPr>
          <w:p w14:paraId="3EFC613B" w14:textId="77777777" w:rsidR="00233094" w:rsidRP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614F70" w14:paraId="23092236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ED6757F" w14:textId="77777777" w:rsidR="00614F70" w:rsidRPr="00614F70" w:rsidRDefault="00614F70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54663C63" w14:textId="562E3FA3" w:rsidR="00614F70" w:rsidRDefault="00233094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뽑기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컨텐츠</w:t>
            </w:r>
          </w:p>
        </w:tc>
        <w:tc>
          <w:tcPr>
            <w:tcW w:w="2254" w:type="dxa"/>
          </w:tcPr>
          <w:p w14:paraId="71278518" w14:textId="71C3250C" w:rsidR="00614F70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1429CF79" w14:textId="77777777" w:rsidR="00614F70" w:rsidRPr="00614F70" w:rsidRDefault="00614F70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  <w:tr w:rsidR="001621DE" w14:paraId="0D4E0930" w14:textId="77777777" w:rsidTr="001621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B2F682" w14:textId="77777777" w:rsidR="001621DE" w:rsidRPr="00614F70" w:rsidRDefault="001621DE" w:rsidP="00565C49">
            <w:pPr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0CA79E64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  <w:tc>
          <w:tcPr>
            <w:tcW w:w="2254" w:type="dxa"/>
          </w:tcPr>
          <w:p w14:paraId="1574140C" w14:textId="235F5770" w:rsidR="001621DE" w:rsidRPr="00614F70" w:rsidRDefault="00ED340A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  <w:r>
              <w:rPr>
                <w:rFonts w:eastAsia="맑은 고딕" w:hint="eastAsia"/>
              </w:rPr>
              <w:t>1</w:t>
            </w:r>
            <w:r>
              <w:rPr>
                <w:rFonts w:eastAsia="맑은 고딕"/>
              </w:rPr>
              <w:t>0</w:t>
            </w:r>
            <w:r>
              <w:rPr>
                <w:rFonts w:eastAsia="맑은 고딕" w:hint="eastAsia"/>
              </w:rPr>
              <w:t>회</w:t>
            </w:r>
            <w:r>
              <w:rPr>
                <w:rFonts w:eastAsia="맑은 고딕" w:hint="eastAsia"/>
              </w:rPr>
              <w:t xml:space="preserve"> </w:t>
            </w:r>
            <w:r>
              <w:rPr>
                <w:rFonts w:eastAsia="맑은 고딕" w:hint="eastAsia"/>
              </w:rPr>
              <w:t>뽑기</w:t>
            </w:r>
          </w:p>
        </w:tc>
        <w:tc>
          <w:tcPr>
            <w:tcW w:w="2255" w:type="dxa"/>
          </w:tcPr>
          <w:p w14:paraId="2131C48D" w14:textId="77777777" w:rsidR="001621DE" w:rsidRPr="00614F70" w:rsidRDefault="001621DE" w:rsidP="00565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맑은 고딕"/>
              </w:rPr>
            </w:pPr>
          </w:p>
        </w:tc>
      </w:tr>
    </w:tbl>
    <w:p w14:paraId="1DABB5C1" w14:textId="77777777" w:rsidR="00DE5959" w:rsidRDefault="00DE5959" w:rsidP="00565C49">
      <w:pPr>
        <w:rPr>
          <w:rFonts w:eastAsia="맑은 고딕"/>
          <w:sz w:val="28"/>
          <w:szCs w:val="28"/>
        </w:rPr>
      </w:pPr>
    </w:p>
    <w:p w14:paraId="0699FD1E" w14:textId="553E3DBA" w:rsidR="00B704D8" w:rsidRPr="00EE7428" w:rsidRDefault="00B704D8" w:rsidP="00B704D8">
      <w:pPr>
        <w:pStyle w:val="1"/>
        <w:rPr>
          <w:rFonts w:ascii="맑은 고딕" w:eastAsia="맑은 고딕" w:hAnsi="맑은 고딕"/>
          <w:color w:val="000000" w:themeColor="text1"/>
        </w:rPr>
      </w:pPr>
      <w:bookmarkStart w:id="5" w:name="_게임_특징_1."/>
      <w:bookmarkEnd w:id="5"/>
      <w:r w:rsidRPr="00EE7428">
        <w:rPr>
          <w:rFonts w:ascii="맑은 고딕" w:eastAsia="맑은 고딕" w:hAnsi="맑은 고딕" w:hint="eastAsia"/>
          <w:color w:val="000000" w:themeColor="text1"/>
        </w:rPr>
        <w:lastRenderedPageBreak/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1. </w:t>
      </w:r>
      <w:r w:rsidR="0044120B">
        <w:rPr>
          <w:rFonts w:ascii="맑은 고딕" w:eastAsia="맑은 고딕" w:hAnsi="맑은 고딕" w:hint="eastAsia"/>
          <w:color w:val="000000" w:themeColor="text1"/>
        </w:rPr>
        <w:t>컨디션</w:t>
      </w:r>
    </w:p>
    <w:p w14:paraId="5C901EF8" w14:textId="34BAD7B4" w:rsidR="00B704D8" w:rsidRPr="009538CE" w:rsidRDefault="00B704D8" w:rsidP="00B704D8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습관이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오늘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졌는가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이루어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지지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않았는가를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판단해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</w:p>
    <w:p w14:paraId="5908929D" w14:textId="2F0C7896" w:rsidR="00B704D8" w:rsidRPr="00DA3FF2" w:rsidRDefault="00B704D8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사용자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분석에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사용할</w:t>
      </w:r>
      <w:r w:rsidRPr="00DA3FF2">
        <w:rPr>
          <w:rFonts w:eastAsia="맑은 고딕" w:hint="eastAsia"/>
          <w:sz w:val="28"/>
          <w:szCs w:val="28"/>
        </w:rPr>
        <w:t xml:space="preserve"> </w:t>
      </w:r>
      <w:proofErr w:type="gramStart"/>
      <w:r w:rsidRPr="00DA3FF2">
        <w:rPr>
          <w:rFonts w:eastAsia="맑은 고딕" w:hint="eastAsia"/>
          <w:sz w:val="28"/>
          <w:szCs w:val="28"/>
        </w:rPr>
        <w:t>데이터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</w:t>
      </w:r>
      <w:proofErr w:type="spellStart"/>
      <w:r w:rsidR="00315BB5" w:rsidRPr="00DA3FF2">
        <w:rPr>
          <w:rFonts w:eastAsia="맑은 고딕" w:hint="eastAsia"/>
          <w:sz w:val="28"/>
          <w:szCs w:val="28"/>
        </w:rPr>
        <w:t>잠금해제</w:t>
      </w:r>
      <w:proofErr w:type="spellEnd"/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 w:hint="eastAsia"/>
          <w:sz w:val="28"/>
          <w:szCs w:val="28"/>
        </w:rPr>
        <w:t>횟수</w:t>
      </w:r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/>
          <w:sz w:val="28"/>
          <w:szCs w:val="28"/>
        </w:rPr>
        <w:t xml:space="preserve">+ </w:t>
      </w:r>
      <w:r w:rsidR="00315BB5" w:rsidRPr="00DA3FF2">
        <w:rPr>
          <w:rFonts w:eastAsia="맑은 고딕" w:hint="eastAsia"/>
          <w:sz w:val="28"/>
          <w:szCs w:val="28"/>
        </w:rPr>
        <w:t>핸드폰</w:t>
      </w:r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 w:hint="eastAsia"/>
          <w:sz w:val="28"/>
          <w:szCs w:val="28"/>
        </w:rPr>
        <w:t>사용</w:t>
      </w:r>
      <w:r w:rsidR="00315BB5" w:rsidRPr="00DA3FF2">
        <w:rPr>
          <w:rFonts w:eastAsia="맑은 고딕" w:hint="eastAsia"/>
          <w:sz w:val="28"/>
          <w:szCs w:val="28"/>
        </w:rPr>
        <w:t xml:space="preserve"> </w:t>
      </w:r>
      <w:r w:rsidR="00315BB5" w:rsidRPr="00DA3FF2">
        <w:rPr>
          <w:rFonts w:eastAsia="맑은 고딕" w:hint="eastAsia"/>
          <w:sz w:val="28"/>
          <w:szCs w:val="28"/>
        </w:rPr>
        <w:t>시간</w:t>
      </w:r>
    </w:p>
    <w:p w14:paraId="01E97838" w14:textId="5E73A963" w:rsidR="008F5811" w:rsidRPr="0044120B" w:rsidRDefault="008F5811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데이터를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 w:rsidR="00F344A3"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주어지며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영향을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줌</w:t>
      </w:r>
      <w:r>
        <w:rPr>
          <w:rFonts w:eastAsia="맑은 고딕" w:hint="eastAsia"/>
          <w:sz w:val="28"/>
          <w:szCs w:val="28"/>
        </w:rPr>
        <w:t xml:space="preserve"> </w:t>
      </w:r>
      <w:r w:rsidR="00F344A3">
        <w:rPr>
          <w:rFonts w:eastAsia="맑은 고딕"/>
          <w:sz w:val="28"/>
          <w:szCs w:val="28"/>
        </w:rPr>
        <w:br/>
      </w:r>
      <w:r w:rsidR="00F344A3" w:rsidRPr="00315BB5">
        <w:rPr>
          <w:rFonts w:eastAsia="맑은 고딕" w:hint="eastAsia"/>
          <w:sz w:val="28"/>
          <w:szCs w:val="28"/>
        </w:rPr>
        <w:t>퀘스트</w:t>
      </w:r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 w:hint="eastAsia"/>
          <w:sz w:val="28"/>
          <w:szCs w:val="28"/>
        </w:rPr>
        <w:t>예시</w:t>
      </w:r>
      <w:r w:rsidRPr="00315BB5">
        <w:rPr>
          <w:rFonts w:eastAsia="맑은 고딕"/>
          <w:sz w:val="28"/>
          <w:szCs w:val="28"/>
        </w:rPr>
        <w:t xml:space="preserve">) </w:t>
      </w:r>
      <w:r w:rsidR="00F344A3" w:rsidRPr="00315BB5">
        <w:rPr>
          <w:rFonts w:eastAsia="맑은 고딕"/>
          <w:sz w:val="28"/>
          <w:szCs w:val="28"/>
        </w:rPr>
        <w:t>12</w:t>
      </w:r>
      <w:r w:rsidR="00F344A3" w:rsidRPr="00315BB5">
        <w:rPr>
          <w:rFonts w:eastAsia="맑은 고딕" w:hint="eastAsia"/>
          <w:sz w:val="28"/>
          <w:szCs w:val="28"/>
        </w:rPr>
        <w:t>시</w:t>
      </w:r>
      <w:r w:rsidR="00F344A3" w:rsidRPr="00315BB5">
        <w:rPr>
          <w:rFonts w:eastAsia="맑은 고딕"/>
          <w:sz w:val="28"/>
          <w:szCs w:val="28"/>
        </w:rPr>
        <w:t xml:space="preserve"> ~ 6</w:t>
      </w:r>
      <w:r w:rsidR="00F344A3" w:rsidRPr="00315BB5">
        <w:rPr>
          <w:rFonts w:eastAsia="맑은 고딕" w:hint="eastAsia"/>
          <w:sz w:val="28"/>
          <w:szCs w:val="28"/>
        </w:rPr>
        <w:t>시</w:t>
      </w:r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 w:hint="eastAsia"/>
          <w:sz w:val="28"/>
          <w:szCs w:val="28"/>
        </w:rPr>
        <w:t>핸드폰</w:t>
      </w:r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 w:hint="eastAsia"/>
          <w:sz w:val="28"/>
          <w:szCs w:val="28"/>
        </w:rPr>
        <w:t>사용</w:t>
      </w:r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/>
          <w:sz w:val="28"/>
          <w:szCs w:val="28"/>
        </w:rPr>
        <w:t xml:space="preserve">x, </w:t>
      </w:r>
      <w:proofErr w:type="spellStart"/>
      <w:r w:rsidR="00F344A3" w:rsidRPr="00315BB5">
        <w:rPr>
          <w:rFonts w:eastAsia="맑은 고딕" w:hint="eastAsia"/>
          <w:sz w:val="28"/>
          <w:szCs w:val="28"/>
        </w:rPr>
        <w:t>특정앱</w:t>
      </w:r>
      <w:proofErr w:type="spellEnd"/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 w:hint="eastAsia"/>
          <w:sz w:val="28"/>
          <w:szCs w:val="28"/>
        </w:rPr>
        <w:t>사용시간</w:t>
      </w:r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/>
          <w:sz w:val="28"/>
          <w:szCs w:val="28"/>
        </w:rPr>
        <w:t>n</w:t>
      </w:r>
      <w:r w:rsidR="00F344A3" w:rsidRPr="00315BB5">
        <w:rPr>
          <w:rFonts w:eastAsia="맑은 고딕" w:hint="eastAsia"/>
          <w:sz w:val="28"/>
          <w:szCs w:val="28"/>
        </w:rPr>
        <w:t>시간</w:t>
      </w:r>
      <w:r w:rsidR="00F344A3" w:rsidRPr="00315BB5">
        <w:rPr>
          <w:rFonts w:eastAsia="맑은 고딕" w:hint="eastAsia"/>
          <w:sz w:val="28"/>
          <w:szCs w:val="28"/>
        </w:rPr>
        <w:t xml:space="preserve"> </w:t>
      </w:r>
      <w:r w:rsidR="00F344A3" w:rsidRPr="00315BB5">
        <w:rPr>
          <w:rFonts w:eastAsia="맑은 고딕" w:hint="eastAsia"/>
          <w:sz w:val="28"/>
          <w:szCs w:val="28"/>
        </w:rPr>
        <w:t>미만</w:t>
      </w:r>
    </w:p>
    <w:p w14:paraId="36C465D1" w14:textId="75B71B4E" w:rsidR="0044120B" w:rsidRPr="00DA3FF2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데이터를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통해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컨디션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5</w:t>
      </w:r>
      <w:r w:rsidRPr="00DA3FF2">
        <w:rPr>
          <w:rFonts w:eastAsia="맑은 고딕" w:hint="eastAsia"/>
          <w:sz w:val="28"/>
          <w:szCs w:val="28"/>
        </w:rPr>
        <w:t>단계로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분류</w:t>
      </w:r>
      <w:r w:rsidRPr="00DA3FF2">
        <w:rPr>
          <w:rFonts w:eastAsia="맑은 고딕"/>
          <w:sz w:val="28"/>
          <w:szCs w:val="28"/>
        </w:rPr>
        <w:br/>
        <w:t xml:space="preserve">1. </w:t>
      </w:r>
      <w:r w:rsidRPr="00DA3FF2">
        <w:rPr>
          <w:rFonts w:eastAsia="맑은 고딕" w:hint="eastAsia"/>
          <w:sz w:val="28"/>
          <w:szCs w:val="28"/>
        </w:rPr>
        <w:t>최상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(</w:t>
      </w:r>
      <w:r w:rsidRPr="00DA3FF2">
        <w:rPr>
          <w:rFonts w:eastAsia="맑은 고딕" w:hint="eastAsia"/>
          <w:sz w:val="28"/>
          <w:szCs w:val="28"/>
        </w:rPr>
        <w:t>퀘스트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2</w:t>
      </w:r>
      <w:r w:rsidRPr="00DA3FF2">
        <w:rPr>
          <w:rFonts w:eastAsia="맑은 고딕" w:hint="eastAsia"/>
          <w:sz w:val="28"/>
          <w:szCs w:val="28"/>
        </w:rPr>
        <w:t>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완료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2782C816" w14:textId="799C2151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2</w:t>
      </w:r>
      <w:r w:rsidRPr="00DA3FF2">
        <w:rPr>
          <w:rFonts w:eastAsia="맑은 고딕"/>
          <w:sz w:val="28"/>
          <w:szCs w:val="28"/>
        </w:rPr>
        <w:t xml:space="preserve">. </w:t>
      </w:r>
      <w:r w:rsidRPr="00DA3FF2">
        <w:rPr>
          <w:rFonts w:eastAsia="맑은 고딕" w:hint="eastAsia"/>
          <w:sz w:val="28"/>
          <w:szCs w:val="28"/>
        </w:rPr>
        <w:t>좋음</w:t>
      </w:r>
      <w:r w:rsidRPr="00DA3FF2">
        <w:rPr>
          <w:rFonts w:eastAsia="맑은 고딕" w:hint="eastAsia"/>
          <w:sz w:val="28"/>
          <w:szCs w:val="28"/>
        </w:rPr>
        <w:t xml:space="preserve"> (</w:t>
      </w:r>
      <w:r w:rsidRPr="00DA3FF2">
        <w:rPr>
          <w:rFonts w:eastAsia="맑은 고딕" w:hint="eastAsia"/>
          <w:sz w:val="28"/>
          <w:szCs w:val="28"/>
        </w:rPr>
        <w:t>퀘스트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1</w:t>
      </w:r>
      <w:r w:rsidRPr="00DA3FF2">
        <w:rPr>
          <w:rFonts w:eastAsia="맑은 고딕" w:hint="eastAsia"/>
          <w:sz w:val="28"/>
          <w:szCs w:val="28"/>
        </w:rPr>
        <w:t>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완료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5F42C091" w14:textId="24E23D85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3</w:t>
      </w:r>
      <w:r w:rsidRPr="00DA3FF2">
        <w:rPr>
          <w:rFonts w:eastAsia="맑은 고딕"/>
          <w:sz w:val="28"/>
          <w:szCs w:val="28"/>
        </w:rPr>
        <w:t xml:space="preserve">. </w:t>
      </w:r>
      <w:r w:rsidRPr="00DA3FF2">
        <w:rPr>
          <w:rFonts w:eastAsia="맑은 고딕" w:hint="eastAsia"/>
          <w:sz w:val="28"/>
          <w:szCs w:val="28"/>
        </w:rPr>
        <w:t>평범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(</w:t>
      </w:r>
      <w:r w:rsidRPr="00DA3FF2">
        <w:rPr>
          <w:rFonts w:eastAsia="맑은 고딕" w:hint="eastAsia"/>
          <w:sz w:val="28"/>
          <w:szCs w:val="28"/>
        </w:rPr>
        <w:t>퀘스트</w:t>
      </w:r>
      <w:r w:rsidRPr="00DA3FF2">
        <w:rPr>
          <w:rFonts w:eastAsia="맑은 고딕"/>
          <w:sz w:val="28"/>
          <w:szCs w:val="28"/>
        </w:rPr>
        <w:t>0</w:t>
      </w:r>
      <w:r w:rsidRPr="00DA3FF2">
        <w:rPr>
          <w:rFonts w:eastAsia="맑은 고딕" w:hint="eastAsia"/>
          <w:sz w:val="28"/>
          <w:szCs w:val="28"/>
        </w:rPr>
        <w:t>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완료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51925C90" w14:textId="48915749" w:rsidR="0044120B" w:rsidRPr="00DA3FF2" w:rsidRDefault="0044120B" w:rsidP="0044120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각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컨디션이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가지는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영향</w:t>
      </w:r>
      <w:r w:rsidRPr="00DA3FF2">
        <w:rPr>
          <w:rFonts w:eastAsia="맑은 고딕"/>
          <w:sz w:val="28"/>
          <w:szCs w:val="28"/>
        </w:rPr>
        <w:br/>
        <w:t xml:space="preserve">1. </w:t>
      </w:r>
      <w:proofErr w:type="gramStart"/>
      <w:r w:rsidRPr="00DA3FF2">
        <w:rPr>
          <w:rFonts w:eastAsia="맑은 고딕" w:hint="eastAsia"/>
          <w:sz w:val="28"/>
          <w:szCs w:val="28"/>
        </w:rPr>
        <w:t>최상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 </w:t>
      </w:r>
      <w:r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수치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버프</w:t>
      </w:r>
      <w:r w:rsidRPr="00DA3FF2">
        <w:rPr>
          <w:rFonts w:eastAsia="맑은 고딕"/>
          <w:sz w:val="28"/>
          <w:szCs w:val="28"/>
        </w:rPr>
        <w:t xml:space="preserve">, </w:t>
      </w:r>
      <w:r w:rsidRPr="00DA3FF2">
        <w:rPr>
          <w:rFonts w:eastAsia="맑은 고딕" w:hint="eastAsia"/>
          <w:sz w:val="28"/>
          <w:szCs w:val="28"/>
        </w:rPr>
        <w:t>몬스터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약화</w:t>
      </w:r>
      <w:r w:rsidRPr="00DA3FF2">
        <w:rPr>
          <w:rFonts w:eastAsia="맑은 고딕" w:hint="eastAsia"/>
          <w:sz w:val="28"/>
          <w:szCs w:val="28"/>
        </w:rPr>
        <w:t>(</w:t>
      </w:r>
      <w:r w:rsidRPr="00DA3FF2">
        <w:rPr>
          <w:rFonts w:eastAsia="맑은 고딕" w:hint="eastAsia"/>
          <w:sz w:val="28"/>
          <w:szCs w:val="28"/>
        </w:rPr>
        <w:t>수치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약화</w:t>
      </w:r>
      <w:r w:rsidRPr="00DA3FF2">
        <w:rPr>
          <w:rFonts w:eastAsia="맑은 고딕" w:hint="eastAsia"/>
          <w:sz w:val="28"/>
          <w:szCs w:val="28"/>
        </w:rPr>
        <w:t>,</w:t>
      </w:r>
      <w:r w:rsidRPr="00DA3FF2">
        <w:rPr>
          <w:rFonts w:eastAsia="맑은 고딕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sz w:val="28"/>
          <w:szCs w:val="28"/>
        </w:rPr>
        <w:t>기믹</w:t>
      </w:r>
      <w:proofErr w:type="spellEnd"/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없음</w:t>
      </w:r>
      <w:r w:rsidRPr="00DA3FF2">
        <w:rPr>
          <w:rFonts w:eastAsia="맑은 고딕" w:hint="eastAsia"/>
          <w:sz w:val="28"/>
          <w:szCs w:val="28"/>
        </w:rPr>
        <w:t>)</w:t>
      </w:r>
    </w:p>
    <w:p w14:paraId="76F5EBD5" w14:textId="4910A944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2</w:t>
      </w:r>
      <w:r w:rsidRPr="00DA3FF2">
        <w:rPr>
          <w:rFonts w:eastAsia="맑은 고딕"/>
          <w:sz w:val="28"/>
          <w:szCs w:val="28"/>
        </w:rPr>
        <w:t xml:space="preserve">. </w:t>
      </w:r>
      <w:proofErr w:type="gramStart"/>
      <w:r w:rsidRPr="00DA3FF2">
        <w:rPr>
          <w:rFonts w:eastAsia="맑은 고딕" w:hint="eastAsia"/>
          <w:sz w:val="28"/>
          <w:szCs w:val="28"/>
        </w:rPr>
        <w:t>좋음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수치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버프</w:t>
      </w:r>
      <w:r w:rsidRPr="00DA3FF2">
        <w:rPr>
          <w:rFonts w:eastAsia="맑은 고딕"/>
          <w:sz w:val="28"/>
          <w:szCs w:val="28"/>
        </w:rPr>
        <w:t xml:space="preserve">, </w:t>
      </w:r>
      <w:r w:rsidRPr="00DA3FF2">
        <w:rPr>
          <w:rFonts w:eastAsia="맑은 고딕" w:hint="eastAsia"/>
          <w:sz w:val="28"/>
          <w:szCs w:val="28"/>
        </w:rPr>
        <w:t>몬스터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평범</w:t>
      </w:r>
    </w:p>
    <w:p w14:paraId="53653D51" w14:textId="0B6D2AC5" w:rsidR="0044120B" w:rsidRPr="00DA3FF2" w:rsidRDefault="0044120B" w:rsidP="0044120B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3</w:t>
      </w:r>
      <w:r w:rsidRPr="00DA3FF2">
        <w:rPr>
          <w:rFonts w:eastAsia="맑은 고딕"/>
          <w:sz w:val="28"/>
          <w:szCs w:val="28"/>
        </w:rPr>
        <w:t xml:space="preserve">. </w:t>
      </w:r>
      <w:proofErr w:type="gramStart"/>
      <w:r w:rsidRPr="00DA3FF2">
        <w:rPr>
          <w:rFonts w:eastAsia="맑은 고딕" w:hint="eastAsia"/>
          <w:sz w:val="28"/>
          <w:szCs w:val="28"/>
        </w:rPr>
        <w:t>평범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:</w:t>
      </w:r>
      <w:proofErr w:type="gramEnd"/>
      <w:r w:rsidRPr="00DA3FF2">
        <w:rPr>
          <w:rFonts w:eastAsia="맑은 고딕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캐릭터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버프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없음</w:t>
      </w:r>
      <w:r w:rsidRPr="00DA3FF2">
        <w:rPr>
          <w:rFonts w:eastAsia="맑은 고딕"/>
          <w:sz w:val="28"/>
          <w:szCs w:val="28"/>
        </w:rPr>
        <w:t xml:space="preserve">, </w:t>
      </w:r>
      <w:r w:rsidRPr="00DA3FF2">
        <w:rPr>
          <w:rFonts w:eastAsia="맑은 고딕" w:hint="eastAsia"/>
          <w:sz w:val="28"/>
          <w:szCs w:val="28"/>
        </w:rPr>
        <w:t>몬스터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평범</w:t>
      </w:r>
    </w:p>
    <w:p w14:paraId="2603161E" w14:textId="77777777" w:rsidR="00315BB5" w:rsidRPr="00DA3FF2" w:rsidRDefault="00315BB5" w:rsidP="00315BB5">
      <w:pPr>
        <w:pStyle w:val="af8"/>
        <w:ind w:leftChars="0" w:left="760" w:firstLine="440"/>
        <w:rPr>
          <w:rFonts w:eastAsia="맑은 고딕"/>
          <w:sz w:val="28"/>
          <w:szCs w:val="28"/>
        </w:rPr>
      </w:pPr>
      <w:r w:rsidRPr="00DA3FF2">
        <w:rPr>
          <w:rFonts w:eastAsia="맑은 고딕" w:hint="eastAsia"/>
          <w:sz w:val="28"/>
          <w:szCs w:val="28"/>
        </w:rPr>
        <w:t>*</w:t>
      </w:r>
      <w:r w:rsidRPr="00DA3FF2">
        <w:rPr>
          <w:rFonts w:eastAsia="맑은 고딕"/>
          <w:sz w:val="28"/>
          <w:szCs w:val="28"/>
        </w:rPr>
        <w:t xml:space="preserve"> *</w:t>
      </w:r>
      <w:r w:rsidRPr="00DA3FF2">
        <w:rPr>
          <w:rFonts w:eastAsia="맑은 고딕" w:hint="eastAsia"/>
          <w:sz w:val="28"/>
          <w:szCs w:val="28"/>
        </w:rPr>
        <w:t>5</w:t>
      </w:r>
      <w:r w:rsidRPr="00DA3FF2">
        <w:rPr>
          <w:rFonts w:eastAsia="맑은 고딕" w:hint="eastAsia"/>
          <w:sz w:val="28"/>
          <w:szCs w:val="28"/>
        </w:rPr>
        <w:t>단계를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/>
          <w:sz w:val="28"/>
          <w:szCs w:val="28"/>
        </w:rPr>
        <w:t>3</w:t>
      </w:r>
      <w:r w:rsidRPr="00DA3FF2">
        <w:rPr>
          <w:rFonts w:eastAsia="맑은 고딕" w:hint="eastAsia"/>
          <w:sz w:val="28"/>
          <w:szCs w:val="28"/>
        </w:rPr>
        <w:t>단계로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줄이고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사용자에게</w:t>
      </w:r>
      <w:r w:rsidRPr="00DA3FF2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sz w:val="28"/>
          <w:szCs w:val="28"/>
        </w:rPr>
        <w:t>디메리트를</w:t>
      </w:r>
      <w:proofErr w:type="spellEnd"/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주는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요소</w:t>
      </w:r>
      <w:r w:rsidRPr="00DA3FF2">
        <w:rPr>
          <w:rFonts w:eastAsia="맑은 고딕" w:hint="eastAsia"/>
          <w:sz w:val="28"/>
          <w:szCs w:val="28"/>
        </w:rPr>
        <w:t xml:space="preserve"> </w:t>
      </w:r>
      <w:r w:rsidRPr="00DA3FF2">
        <w:rPr>
          <w:rFonts w:eastAsia="맑은 고딕" w:hint="eastAsia"/>
          <w:sz w:val="28"/>
          <w:szCs w:val="28"/>
        </w:rPr>
        <w:t>제거</w:t>
      </w:r>
    </w:p>
    <w:p w14:paraId="760E84A1" w14:textId="77777777" w:rsidR="00315BB5" w:rsidRPr="00315BB5" w:rsidRDefault="00315BB5" w:rsidP="0044120B">
      <w:pPr>
        <w:pStyle w:val="af8"/>
        <w:ind w:leftChars="0" w:left="760" w:firstLine="440"/>
        <w:rPr>
          <w:rFonts w:eastAsia="맑은 고딕"/>
          <w:color w:val="FF0000"/>
          <w:sz w:val="28"/>
          <w:szCs w:val="28"/>
        </w:rPr>
      </w:pPr>
    </w:p>
    <w:p w14:paraId="0FBFCA87" w14:textId="6CF38876" w:rsidR="0044120B" w:rsidRPr="00EE7428" w:rsidRDefault="0044120B" w:rsidP="0044120B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2. </w:t>
      </w:r>
      <w:r>
        <w:rPr>
          <w:rFonts w:ascii="맑은 고딕" w:eastAsia="맑은 고딕" w:hAnsi="맑은 고딕" w:hint="eastAsia"/>
          <w:color w:val="000000" w:themeColor="text1"/>
        </w:rPr>
        <w:t>캐릭터</w:t>
      </w:r>
    </w:p>
    <w:p w14:paraId="5DCD8732" w14:textId="17889703" w:rsidR="0044120B" w:rsidRPr="0044120B" w:rsidRDefault="0044120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44120B">
        <w:rPr>
          <w:rFonts w:eastAsia="맑은 고딕" w:hint="eastAsia"/>
          <w:sz w:val="28"/>
          <w:szCs w:val="28"/>
        </w:rPr>
        <w:t>캐릭터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 w:hint="eastAsia"/>
          <w:sz w:val="28"/>
          <w:szCs w:val="28"/>
        </w:rPr>
        <w:t>종류는</w:t>
      </w:r>
      <w:r w:rsidRPr="0044120B">
        <w:rPr>
          <w:rFonts w:eastAsia="맑은 고딕" w:hint="eastAsia"/>
          <w:sz w:val="28"/>
          <w:szCs w:val="28"/>
        </w:rPr>
        <w:t xml:space="preserve"> </w:t>
      </w:r>
      <w:r w:rsidRPr="0044120B">
        <w:rPr>
          <w:rFonts w:eastAsia="맑은 고딕"/>
          <w:sz w:val="28"/>
          <w:szCs w:val="28"/>
        </w:rPr>
        <w:t>4</w:t>
      </w:r>
      <w:r w:rsidRPr="0044120B"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>로</w:t>
      </w:r>
      <w:r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캐릭터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관리에서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변경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및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강화</w:t>
      </w:r>
      <w:r w:rsidR="00044BFB">
        <w:rPr>
          <w:rFonts w:eastAsia="맑은 고딕" w:hint="eastAsia"/>
          <w:sz w:val="28"/>
          <w:szCs w:val="28"/>
        </w:rPr>
        <w:t xml:space="preserve"> </w:t>
      </w:r>
      <w:r w:rsidR="00044BFB">
        <w:rPr>
          <w:rFonts w:eastAsia="맑은 고딕" w:hint="eastAsia"/>
          <w:sz w:val="28"/>
          <w:szCs w:val="28"/>
        </w:rPr>
        <w:t>가능</w:t>
      </w:r>
    </w:p>
    <w:p w14:paraId="207B557F" w14:textId="4F92FB94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lastRenderedPageBreak/>
        <w:t>활동형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켜진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동안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무기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캐릭터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수치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가산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뽑기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및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강화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비용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감소</w:t>
      </w:r>
    </w:p>
    <w:p w14:paraId="27463FB2" w14:textId="1E7FF4DE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골드의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탑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A32D4E">
        <w:rPr>
          <w:rFonts w:eastAsia="맑은 고딕" w:hint="eastAsia"/>
          <w:sz w:val="28"/>
          <w:szCs w:val="28"/>
        </w:rPr>
        <w:t>수확율</w:t>
      </w:r>
      <w:proofErr w:type="spellEnd"/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버프</w:t>
      </w:r>
    </w:p>
    <w:p w14:paraId="70F29D59" w14:textId="70CB4B3A" w:rsidR="00044BF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일일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개수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  <w:r w:rsidR="00A32D4E">
        <w:rPr>
          <w:rFonts w:eastAsia="맑은 고딕" w:hint="eastAsia"/>
          <w:sz w:val="28"/>
          <w:szCs w:val="28"/>
        </w:rPr>
        <w:t>,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퀘스트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보상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</w:p>
    <w:p w14:paraId="166D824B" w14:textId="35F12AEA" w:rsidR="0044120B" w:rsidRPr="0044120B" w:rsidRDefault="00044BFB" w:rsidP="00044BFB">
      <w:pPr>
        <w:pStyle w:val="af8"/>
        <w:numPr>
          <w:ilvl w:val="1"/>
          <w:numId w:val="31"/>
        </w:numPr>
        <w:ind w:leftChars="0"/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게임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종료</w:t>
      </w:r>
      <w:r w:rsidR="00A32D4E">
        <w:rPr>
          <w:rFonts w:eastAsia="맑은 고딕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중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자동사냥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보상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증가</w:t>
      </w:r>
      <w:r w:rsidR="001C0387">
        <w:rPr>
          <w:rFonts w:eastAsia="맑은 고딕" w:hint="eastAsia"/>
          <w:sz w:val="28"/>
          <w:szCs w:val="28"/>
        </w:rPr>
        <w:t>,</w:t>
      </w:r>
      <w:r w:rsidR="001C0387">
        <w:rPr>
          <w:rFonts w:eastAsia="맑은 고딕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퀘스트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성공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시</w:t>
      </w:r>
      <w:r w:rsidR="001C0387">
        <w:rPr>
          <w:rFonts w:eastAsia="맑은 고딕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타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유형</w:t>
      </w:r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컨디션</w:t>
      </w:r>
      <w:r w:rsidR="001C0387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1C0387">
        <w:rPr>
          <w:rFonts w:eastAsia="맑은 고딕" w:hint="eastAsia"/>
          <w:sz w:val="28"/>
          <w:szCs w:val="28"/>
        </w:rPr>
        <w:t>회복율</w:t>
      </w:r>
      <w:proofErr w:type="spellEnd"/>
      <w:r w:rsidR="001C0387">
        <w:rPr>
          <w:rFonts w:eastAsia="맑은 고딕" w:hint="eastAsia"/>
          <w:sz w:val="28"/>
          <w:szCs w:val="28"/>
        </w:rPr>
        <w:t xml:space="preserve"> </w:t>
      </w:r>
      <w:r w:rsidR="001C0387">
        <w:rPr>
          <w:rFonts w:eastAsia="맑은 고딕" w:hint="eastAsia"/>
          <w:sz w:val="28"/>
          <w:szCs w:val="28"/>
        </w:rPr>
        <w:t>증가</w:t>
      </w:r>
    </w:p>
    <w:p w14:paraId="228FF113" w14:textId="2A10A4D5" w:rsidR="0044120B" w:rsidRDefault="00044BFB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별로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해당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형태로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플레이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감소</w:t>
      </w:r>
      <w:r w:rsidR="00A32D4E">
        <w:rPr>
          <w:rFonts w:eastAsia="맑은 고딕" w:hint="eastAsia"/>
          <w:sz w:val="28"/>
          <w:szCs w:val="28"/>
        </w:rPr>
        <w:t>하고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플레이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되지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않는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유형은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조금씩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컨디션이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보통까지</w:t>
      </w:r>
      <w:r w:rsidR="00A32D4E">
        <w:rPr>
          <w:rFonts w:eastAsia="맑은 고딕" w:hint="eastAsia"/>
          <w:sz w:val="28"/>
          <w:szCs w:val="28"/>
        </w:rPr>
        <w:t xml:space="preserve"> </w:t>
      </w:r>
      <w:proofErr w:type="gramStart"/>
      <w:r w:rsidR="00A32D4E">
        <w:rPr>
          <w:rFonts w:eastAsia="맑은 고딕" w:hint="eastAsia"/>
          <w:sz w:val="28"/>
          <w:szCs w:val="28"/>
        </w:rPr>
        <w:t>회복</w:t>
      </w:r>
      <w:r w:rsidR="00A32D4E">
        <w:rPr>
          <w:rFonts w:eastAsia="맑은 고딕" w:hint="eastAsia"/>
          <w:sz w:val="28"/>
          <w:szCs w:val="28"/>
        </w:rPr>
        <w:t xml:space="preserve"> </w:t>
      </w:r>
      <w:r w:rsidR="00A32D4E">
        <w:rPr>
          <w:rFonts w:eastAsia="맑은 고딕" w:hint="eastAsia"/>
          <w:sz w:val="28"/>
          <w:szCs w:val="28"/>
        </w:rPr>
        <w:t>됨</w:t>
      </w:r>
      <w:proofErr w:type="gramEnd"/>
    </w:p>
    <w:p w14:paraId="11220A63" w14:textId="7F7EFAA7" w:rsidR="00A32D4E" w:rsidRDefault="00A32D4E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컨디션은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매일</w:t>
      </w:r>
      <w:r w:rsidR="00315BB5">
        <w:rPr>
          <w:rFonts w:eastAsia="맑은 고딕"/>
          <w:sz w:val="28"/>
          <w:szCs w:val="28"/>
        </w:rPr>
        <w:t xml:space="preserve"> </w:t>
      </w:r>
      <w:r w:rsidR="00315BB5">
        <w:rPr>
          <w:rFonts w:eastAsia="맑은 고딕" w:hint="eastAsia"/>
          <w:sz w:val="28"/>
          <w:szCs w:val="28"/>
        </w:rPr>
        <w:t>퀘스트</w:t>
      </w:r>
      <w:r w:rsidR="00315BB5">
        <w:rPr>
          <w:rFonts w:eastAsia="맑은 고딕" w:hint="eastAsia"/>
          <w:sz w:val="28"/>
          <w:szCs w:val="28"/>
        </w:rPr>
        <w:t xml:space="preserve"> </w:t>
      </w:r>
      <w:r w:rsidR="00315BB5">
        <w:rPr>
          <w:rFonts w:eastAsia="맑은 고딕" w:hint="eastAsia"/>
          <w:sz w:val="28"/>
          <w:szCs w:val="28"/>
        </w:rPr>
        <w:t>달성</w:t>
      </w:r>
      <w:r w:rsidR="00315BB5">
        <w:rPr>
          <w:rFonts w:eastAsia="맑은 고딕" w:hint="eastAsia"/>
          <w:sz w:val="28"/>
          <w:szCs w:val="28"/>
        </w:rPr>
        <w:t xml:space="preserve"> </w:t>
      </w:r>
      <w:r w:rsidR="00315BB5">
        <w:rPr>
          <w:rFonts w:eastAsia="맑은 고딕" w:hint="eastAsia"/>
          <w:sz w:val="28"/>
          <w:szCs w:val="28"/>
        </w:rPr>
        <w:t>정도로</w:t>
      </w:r>
      <w:r w:rsidR="00315BB5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초기화되며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중간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중간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해결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레벨업</w:t>
      </w:r>
      <w:proofErr w:type="spellEnd"/>
      <w:proofErr w:type="gram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등으로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회복가능</w:t>
      </w:r>
    </w:p>
    <w:p w14:paraId="4562CFE1" w14:textId="34D48273" w:rsidR="005A51DF" w:rsidRDefault="005A51DF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퀘스트는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특정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시간에만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제한</w:t>
      </w:r>
    </w:p>
    <w:p w14:paraId="47B5B52E" w14:textId="586793BD" w:rsidR="005A51DF" w:rsidRDefault="005A51DF" w:rsidP="0044120B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변경에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제한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189BB0E0" w14:textId="14258C2B" w:rsidR="005A51DF" w:rsidRPr="0044120B" w:rsidRDefault="005A51DF" w:rsidP="005A51DF">
      <w:pPr>
        <w:pStyle w:val="af8"/>
        <w:ind w:leftChars="0" w:left="760"/>
        <w:rPr>
          <w:rFonts w:eastAsia="맑은 고딕"/>
          <w:sz w:val="28"/>
          <w:szCs w:val="28"/>
        </w:rPr>
      </w:pPr>
    </w:p>
    <w:p w14:paraId="226EC323" w14:textId="77777777" w:rsidR="0044120B" w:rsidRDefault="0044120B" w:rsidP="0044120B">
      <w:pPr>
        <w:rPr>
          <w:rFonts w:eastAsia="맑은 고딕"/>
          <w:sz w:val="28"/>
          <w:szCs w:val="28"/>
        </w:rPr>
      </w:pPr>
    </w:p>
    <w:p w14:paraId="7585A829" w14:textId="3D65F04D" w:rsidR="00193109" w:rsidRPr="00EE7428" w:rsidRDefault="00193109" w:rsidP="00193109">
      <w:pPr>
        <w:pStyle w:val="1"/>
        <w:rPr>
          <w:rFonts w:ascii="맑은 고딕" w:eastAsia="맑은 고딕" w:hAnsi="맑은 고딕"/>
          <w:color w:val="000000" w:themeColor="text1"/>
        </w:rPr>
      </w:pPr>
      <w:r w:rsidRPr="00EE7428">
        <w:rPr>
          <w:rFonts w:ascii="맑은 고딕" w:eastAsia="맑은 고딕" w:hAnsi="맑은 고딕" w:hint="eastAsia"/>
          <w:color w:val="000000" w:themeColor="text1"/>
        </w:rPr>
        <w:t xml:space="preserve">게임 </w:t>
      </w:r>
      <w:r>
        <w:rPr>
          <w:rFonts w:ascii="맑은 고딕" w:eastAsia="맑은 고딕" w:hAnsi="맑은 고딕" w:hint="eastAsia"/>
          <w:color w:val="000000" w:themeColor="text1"/>
        </w:rPr>
        <w:t xml:space="preserve">특징 </w:t>
      </w:r>
      <w:r>
        <w:rPr>
          <w:rFonts w:ascii="맑은 고딕" w:eastAsia="맑은 고딕" w:hAnsi="맑은 고딕"/>
          <w:color w:val="000000" w:themeColor="text1"/>
        </w:rPr>
        <w:t xml:space="preserve">3. </w:t>
      </w:r>
      <w:r>
        <w:rPr>
          <w:rFonts w:ascii="맑은 고딕" w:eastAsia="맑은 고딕" w:hAnsi="맑은 고딕" w:hint="eastAsia"/>
          <w:color w:val="000000" w:themeColor="text1"/>
        </w:rPr>
        <w:t>구체화 모드(추후 추가예정)</w:t>
      </w:r>
    </w:p>
    <w:p w14:paraId="23913078" w14:textId="2F3BD399" w:rsidR="00193109" w:rsidRDefault="00193109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단순하게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평균치와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데이터로만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반영이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행위에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가중치를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두고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고급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모드</w:t>
      </w:r>
    </w:p>
    <w:p w14:paraId="72F8E754" w14:textId="5F493B45" w:rsidR="00193109" w:rsidRDefault="00A9455C" w:rsidP="0019310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이때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대한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구체적인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사용자에게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직접</w:t>
      </w:r>
      <w:r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입력하고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이에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대한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조정</w:t>
      </w:r>
      <w:r w:rsidR="001621DE">
        <w:rPr>
          <w:rFonts w:eastAsia="맑은 고딕" w:hint="eastAsia"/>
          <w:sz w:val="28"/>
          <w:szCs w:val="28"/>
        </w:rPr>
        <w:t>사항</w:t>
      </w:r>
      <w:r w:rsidR="00F56416">
        <w:rPr>
          <w:rFonts w:eastAsia="맑은 고딕" w:hint="eastAsia"/>
          <w:sz w:val="28"/>
          <w:szCs w:val="28"/>
        </w:rPr>
        <w:t>을</w:t>
      </w:r>
      <w:r w:rsidR="00F56416">
        <w:rPr>
          <w:rFonts w:eastAsia="맑은 고딕" w:hint="eastAsia"/>
          <w:sz w:val="28"/>
          <w:szCs w:val="28"/>
        </w:rPr>
        <w:t xml:space="preserve"> A</w:t>
      </w:r>
      <w:r w:rsidR="00F56416">
        <w:rPr>
          <w:rFonts w:eastAsia="맑은 고딕"/>
          <w:sz w:val="28"/>
          <w:szCs w:val="28"/>
        </w:rPr>
        <w:t>I</w:t>
      </w:r>
      <w:r w:rsidR="00F56416">
        <w:rPr>
          <w:rFonts w:eastAsia="맑은 고딕" w:hint="eastAsia"/>
          <w:sz w:val="28"/>
          <w:szCs w:val="28"/>
        </w:rPr>
        <w:t>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1621DE">
        <w:rPr>
          <w:rFonts w:eastAsia="맑은 고딕" w:hint="eastAsia"/>
          <w:sz w:val="28"/>
          <w:szCs w:val="28"/>
        </w:rPr>
        <w:t>구체화</w:t>
      </w:r>
      <w:r w:rsidR="00F56416">
        <w:rPr>
          <w:rFonts w:eastAsia="맑은 고딕" w:hint="eastAsia"/>
          <w:sz w:val="28"/>
          <w:szCs w:val="28"/>
        </w:rPr>
        <w:t>하는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것으로</w:t>
      </w:r>
      <w:r w:rsidR="00F56416">
        <w:rPr>
          <w:rFonts w:eastAsia="맑은 고딕" w:hint="eastAsia"/>
          <w:sz w:val="28"/>
          <w:szCs w:val="28"/>
        </w:rPr>
        <w:t xml:space="preserve"> </w:t>
      </w:r>
      <w:r w:rsidR="00F56416">
        <w:rPr>
          <w:rFonts w:eastAsia="맑은 고딕" w:hint="eastAsia"/>
          <w:sz w:val="28"/>
          <w:szCs w:val="28"/>
        </w:rPr>
        <w:t>진행</w:t>
      </w:r>
    </w:p>
    <w:p w14:paraId="59759EF0" w14:textId="389C5E3F" w:rsidR="00193109" w:rsidRDefault="001621DE" w:rsidP="00565C49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구체화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추후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협의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필요</w:t>
      </w:r>
    </w:p>
    <w:p w14:paraId="7162C820" w14:textId="767EBF6D" w:rsidR="00E662CB" w:rsidRPr="00DA3FF2" w:rsidRDefault="00CF54EF" w:rsidP="00E662CB">
      <w:pPr>
        <w:pStyle w:val="1"/>
        <w:rPr>
          <w:rFonts w:ascii="맑은 고딕" w:eastAsia="맑은 고딕" w:hAnsi="맑은 고딕"/>
          <w:color w:val="FF0000"/>
        </w:rPr>
      </w:pPr>
      <w:proofErr w:type="spellStart"/>
      <w:r w:rsidRPr="00DA3FF2">
        <w:rPr>
          <w:rFonts w:ascii="맑은 고딕" w:eastAsia="맑은 고딕" w:hAnsi="맑은 고딕" w:hint="eastAsia"/>
          <w:color w:val="FF0000"/>
        </w:rPr>
        <w:lastRenderedPageBreak/>
        <w:t>밸런싱</w:t>
      </w:r>
      <w:proofErr w:type="spellEnd"/>
      <w:r w:rsidRPr="00DA3FF2">
        <w:rPr>
          <w:rFonts w:ascii="맑은 고딕" w:eastAsia="맑은 고딕" w:hAnsi="맑은 고딕" w:hint="eastAsia"/>
          <w:color w:val="FF0000"/>
        </w:rPr>
        <w:t xml:space="preserve"> 상세내역</w:t>
      </w:r>
    </w:p>
    <w:p w14:paraId="1D2B3EA1" w14:textId="0C446437" w:rsidR="00CF54EF" w:rsidRPr="00DA3FF2" w:rsidRDefault="00CF54EF" w:rsidP="00DA3FF2">
      <w:pPr>
        <w:pStyle w:val="af8"/>
        <w:numPr>
          <w:ilvl w:val="0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r w:rsidRPr="00DA3FF2">
        <w:rPr>
          <w:rFonts w:eastAsia="맑은 고딕" w:hint="eastAsia"/>
          <w:color w:val="FF0000"/>
          <w:sz w:val="28"/>
          <w:szCs w:val="28"/>
        </w:rPr>
        <w:t>플레이어는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기본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전투</w:t>
      </w:r>
      <w:r w:rsidRPr="00DA3FF2">
        <w:rPr>
          <w:rFonts w:eastAsia="맑은 고딕" w:hint="eastAsia"/>
          <w:color w:val="FF0000"/>
          <w:sz w:val="28"/>
          <w:szCs w:val="28"/>
        </w:rPr>
        <w:t>,</w:t>
      </w:r>
      <w:r w:rsidRPr="00DA3FF2">
        <w:rPr>
          <w:rFonts w:eastAsia="맑은 고딕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골드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컨텐츠를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통해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골드와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경험치를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수급하고</w:t>
      </w:r>
      <w:r w:rsidRPr="00DA3FF2">
        <w:rPr>
          <w:rFonts w:eastAsia="맑은 고딕"/>
          <w:color w:val="FF0000"/>
          <w:sz w:val="28"/>
          <w:szCs w:val="28"/>
        </w:rPr>
        <w:t xml:space="preserve">, </w:t>
      </w:r>
      <w:r w:rsidRPr="00DA3FF2">
        <w:rPr>
          <w:rFonts w:eastAsia="맑은 고딕" w:hint="eastAsia"/>
          <w:color w:val="FF0000"/>
          <w:sz w:val="28"/>
          <w:szCs w:val="28"/>
        </w:rPr>
        <w:t>이를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소비해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강화</w:t>
      </w:r>
      <w:r w:rsidRPr="00DA3FF2">
        <w:rPr>
          <w:rFonts w:eastAsia="맑은 고딕" w:hint="eastAsia"/>
          <w:color w:val="FF0000"/>
          <w:sz w:val="28"/>
          <w:szCs w:val="28"/>
        </w:rPr>
        <w:t>,</w:t>
      </w:r>
      <w:r w:rsidRPr="00DA3FF2">
        <w:rPr>
          <w:rFonts w:eastAsia="맑은 고딕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뽑기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컨텐츠를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>이용하는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>구조로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>되어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>있음</w:t>
      </w:r>
      <w:r w:rsidR="00DA3FF2" w:rsidRPr="00DA3FF2">
        <w:rPr>
          <w:rFonts w:eastAsia="맑은 고딕" w:hint="eastAsia"/>
          <w:color w:val="FF0000"/>
          <w:sz w:val="28"/>
          <w:szCs w:val="28"/>
        </w:rPr>
        <w:t>.</w:t>
      </w:r>
    </w:p>
    <w:p w14:paraId="120419E3" w14:textId="1025DBA7" w:rsidR="00DA3FF2" w:rsidRDefault="00DA3FF2" w:rsidP="00DA3FF2">
      <w:pPr>
        <w:pStyle w:val="af8"/>
        <w:numPr>
          <w:ilvl w:val="0"/>
          <w:numId w:val="31"/>
        </w:numPr>
        <w:ind w:leftChars="0"/>
        <w:rPr>
          <w:rFonts w:eastAsia="맑은 고딕"/>
          <w:color w:val="FF0000"/>
          <w:sz w:val="28"/>
          <w:szCs w:val="28"/>
        </w:rPr>
      </w:pPr>
      <w:r w:rsidRPr="00DA3FF2">
        <w:rPr>
          <w:rFonts w:eastAsia="맑은 고딕" w:hint="eastAsia"/>
          <w:color w:val="FF0000"/>
          <w:sz w:val="28"/>
          <w:szCs w:val="28"/>
        </w:rPr>
        <w:t>이때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한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컨텐츠에만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color w:val="FF0000"/>
          <w:sz w:val="28"/>
          <w:szCs w:val="28"/>
        </w:rPr>
        <w:t>치우치치</w:t>
      </w:r>
      <w:proofErr w:type="spellEnd"/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않는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color w:val="FF0000"/>
          <w:sz w:val="28"/>
          <w:szCs w:val="28"/>
        </w:rPr>
        <w:t>밸런싱을</w:t>
      </w:r>
      <w:proofErr w:type="spellEnd"/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위해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플레이어와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color w:val="FF0000"/>
          <w:sz w:val="28"/>
          <w:szCs w:val="28"/>
        </w:rPr>
        <w:t>몹의</w:t>
      </w:r>
      <w:proofErr w:type="spellEnd"/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 w:rsidRPr="00DA3FF2">
        <w:rPr>
          <w:rFonts w:eastAsia="맑은 고딕" w:hint="eastAsia"/>
          <w:color w:val="FF0000"/>
          <w:sz w:val="28"/>
          <w:szCs w:val="28"/>
        </w:rPr>
        <w:t>스탯과</w:t>
      </w:r>
      <w:proofErr w:type="spellEnd"/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이에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따른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골드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소비량의</w:t>
      </w:r>
      <w:r w:rsidRPr="00DA3FF2">
        <w:rPr>
          <w:rFonts w:eastAsia="맑은 고딕" w:hint="eastAsia"/>
          <w:color w:val="FF0000"/>
          <w:sz w:val="28"/>
          <w:szCs w:val="28"/>
        </w:rPr>
        <w:t xml:space="preserve"> </w:t>
      </w:r>
      <w:r w:rsidRPr="00DA3FF2">
        <w:rPr>
          <w:rFonts w:eastAsia="맑은 고딕" w:hint="eastAsia"/>
          <w:color w:val="FF0000"/>
          <w:sz w:val="28"/>
          <w:szCs w:val="28"/>
        </w:rPr>
        <w:t>비율</w:t>
      </w:r>
      <w:r>
        <w:rPr>
          <w:rFonts w:eastAsia="맑은 고딕" w:hint="eastAsia"/>
          <w:color w:val="FF0000"/>
          <w:sz w:val="28"/>
          <w:szCs w:val="28"/>
        </w:rPr>
        <w:t>을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다음과</w:t>
      </w:r>
      <w:r>
        <w:rPr>
          <w:rFonts w:eastAsia="맑은 고딕" w:hint="eastAsia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같이</w:t>
      </w:r>
      <w:r w:rsidR="0001358C">
        <w:rPr>
          <w:rFonts w:eastAsia="맑은 고딕"/>
          <w:color w:val="FF0000"/>
          <w:sz w:val="28"/>
          <w:szCs w:val="28"/>
        </w:rPr>
        <w:t xml:space="preserve"> </w:t>
      </w:r>
      <w:r>
        <w:rPr>
          <w:rFonts w:eastAsia="맑은 고딕" w:hint="eastAsia"/>
          <w:color w:val="FF0000"/>
          <w:sz w:val="28"/>
          <w:szCs w:val="28"/>
        </w:rPr>
        <w:t>결정함</w:t>
      </w:r>
      <w:r w:rsidR="00F51EC7">
        <w:rPr>
          <w:rFonts w:eastAsia="맑은 고딕" w:hint="eastAsia"/>
          <w:color w:val="FF0000"/>
          <w:sz w:val="28"/>
          <w:szCs w:val="28"/>
        </w:rPr>
        <w:t>(</w:t>
      </w:r>
      <w:r w:rsidR="00F51EC7">
        <w:rPr>
          <w:rFonts w:eastAsia="맑은 고딕" w:hint="eastAsia"/>
          <w:color w:val="FF0000"/>
          <w:sz w:val="28"/>
          <w:szCs w:val="28"/>
        </w:rPr>
        <w:t>소수점은</w:t>
      </w:r>
      <w:r w:rsidR="00F51EC7">
        <w:rPr>
          <w:rFonts w:eastAsia="맑은 고딕" w:hint="eastAsia"/>
          <w:color w:val="FF0000"/>
          <w:sz w:val="28"/>
          <w:szCs w:val="28"/>
        </w:rPr>
        <w:t xml:space="preserve"> </w:t>
      </w:r>
      <w:r w:rsidR="00F51EC7">
        <w:rPr>
          <w:rFonts w:eastAsia="맑은 고딕" w:hint="eastAsia"/>
          <w:color w:val="FF0000"/>
          <w:sz w:val="28"/>
          <w:szCs w:val="28"/>
        </w:rPr>
        <w:t>반올림</w:t>
      </w:r>
      <w:r w:rsidR="00F51EC7">
        <w:rPr>
          <w:rFonts w:eastAsia="맑은 고딕" w:hint="eastAsia"/>
          <w:color w:val="FF0000"/>
          <w:sz w:val="28"/>
          <w:szCs w:val="28"/>
        </w:rPr>
        <w:t xml:space="preserve"> </w:t>
      </w:r>
      <w:r w:rsidR="00F51EC7">
        <w:rPr>
          <w:rFonts w:eastAsia="맑은 고딕" w:hint="eastAsia"/>
          <w:color w:val="FF0000"/>
          <w:sz w:val="28"/>
          <w:szCs w:val="28"/>
        </w:rPr>
        <w:t>처리</w:t>
      </w:r>
      <w:r w:rsidR="00F51EC7">
        <w:rPr>
          <w:rFonts w:eastAsia="맑은 고딕" w:hint="eastAsia"/>
          <w:color w:val="FF0000"/>
          <w:sz w:val="28"/>
          <w:szCs w:val="28"/>
        </w:rPr>
        <w:t>)</w:t>
      </w:r>
    </w:p>
    <w:p w14:paraId="53024291" w14:textId="117C8C7F" w:rsidR="00DA3FF2" w:rsidRPr="00F41480" w:rsidRDefault="00DA3FF2" w:rsidP="00DA3FF2">
      <w:pPr>
        <w:pStyle w:val="af8"/>
        <w:numPr>
          <w:ilvl w:val="1"/>
          <w:numId w:val="31"/>
        </w:numPr>
        <w:ind w:leftChars="0"/>
        <w:rPr>
          <w:rFonts w:eastAsia="맑은 고딕"/>
          <w:color w:val="FF0000"/>
        </w:rPr>
      </w:pPr>
      <w:r w:rsidRPr="00F41480">
        <w:rPr>
          <w:rFonts w:eastAsia="맑은 고딕" w:hint="eastAsia"/>
          <w:color w:val="FF0000"/>
        </w:rPr>
        <w:t>플레이어</w:t>
      </w:r>
      <w:r w:rsidRPr="00F41480">
        <w:rPr>
          <w:rFonts w:eastAsia="맑은 고딕" w:hint="eastAsia"/>
          <w:color w:val="FF0000"/>
        </w:rPr>
        <w:t xml:space="preserve"> </w:t>
      </w:r>
      <w:proofErr w:type="spellStart"/>
      <w:proofErr w:type="gramStart"/>
      <w:r w:rsidRPr="00F41480">
        <w:rPr>
          <w:rFonts w:eastAsia="맑은 고딕" w:hint="eastAsia"/>
          <w:color w:val="FF0000"/>
        </w:rPr>
        <w:t>스탯</w:t>
      </w:r>
      <w:proofErr w:type="spellEnd"/>
      <w:r w:rsidRPr="00F41480">
        <w:rPr>
          <w:rFonts w:eastAsia="맑은 고딕" w:hint="eastAsia"/>
          <w:color w:val="FF0000"/>
        </w:rPr>
        <w:t xml:space="preserve"> </w:t>
      </w:r>
      <w:r w:rsidRPr="00F41480">
        <w:rPr>
          <w:rFonts w:eastAsia="맑은 고딕"/>
          <w:color w:val="FF0000"/>
        </w:rPr>
        <w:t>:</w:t>
      </w:r>
      <w:proofErr w:type="gramEnd"/>
      <w:r w:rsidRPr="00F41480">
        <w:rPr>
          <w:rFonts w:eastAsia="맑은 고딕"/>
          <w:color w:val="FF0000"/>
        </w:rPr>
        <w:t xml:space="preserve"> </w:t>
      </w:r>
      <w:r w:rsidR="00026DA0" w:rsidRPr="00F41480">
        <w:rPr>
          <w:rFonts w:eastAsia="맑은 고딕"/>
          <w:color w:val="FF0000"/>
        </w:rPr>
        <w:t>(</w:t>
      </w:r>
      <w:r w:rsidR="00026DA0" w:rsidRPr="00F41480">
        <w:rPr>
          <w:rFonts w:eastAsia="맑은 고딕" w:hint="eastAsia"/>
          <w:color w:val="FF0000"/>
        </w:rPr>
        <w:t>기본</w:t>
      </w:r>
      <w:r w:rsidR="00026DA0" w:rsidRPr="00F41480">
        <w:rPr>
          <w:rFonts w:eastAsia="맑은 고딕" w:hint="eastAsia"/>
          <w:color w:val="FF0000"/>
        </w:rPr>
        <w:t xml:space="preserve"> </w:t>
      </w:r>
      <w:proofErr w:type="spellStart"/>
      <w:r w:rsidR="00026DA0" w:rsidRPr="00F41480">
        <w:rPr>
          <w:rFonts w:eastAsia="맑은 고딕" w:hint="eastAsia"/>
          <w:color w:val="FF0000"/>
        </w:rPr>
        <w:t>스탯</w:t>
      </w:r>
      <w:proofErr w:type="spellEnd"/>
      <w:r w:rsidR="00026DA0" w:rsidRPr="00F41480">
        <w:rPr>
          <w:rFonts w:eastAsia="맑은 고딕"/>
          <w:color w:val="FF0000"/>
        </w:rPr>
        <w:t>[</w:t>
      </w:r>
      <w:r w:rsidR="00026DA0" w:rsidRPr="00F41480">
        <w:rPr>
          <w:rFonts w:eastAsia="맑은 고딕" w:hint="eastAsia"/>
          <w:color w:val="FF0000"/>
        </w:rPr>
        <w:t>체력</w:t>
      </w:r>
      <w:r w:rsidR="00026DA0" w:rsidRPr="00F41480">
        <w:rPr>
          <w:rFonts w:eastAsia="맑은 고딕" w:hint="eastAsia"/>
          <w:color w:val="FF0000"/>
        </w:rPr>
        <w:t xml:space="preserve"> </w:t>
      </w:r>
      <w:r w:rsidR="00026DA0" w:rsidRPr="00F41480">
        <w:rPr>
          <w:rFonts w:eastAsia="맑은 고딕"/>
          <w:color w:val="FF0000"/>
        </w:rPr>
        <w:t xml:space="preserve">100, </w:t>
      </w:r>
      <w:r w:rsidR="00026DA0" w:rsidRPr="00F41480">
        <w:rPr>
          <w:rFonts w:eastAsia="맑은 고딕" w:hint="eastAsia"/>
          <w:color w:val="FF0000"/>
        </w:rPr>
        <w:t>공격력</w:t>
      </w:r>
      <w:r w:rsidR="00026DA0" w:rsidRPr="00F41480">
        <w:rPr>
          <w:rFonts w:eastAsia="맑은 고딕" w:hint="eastAsia"/>
          <w:color w:val="FF0000"/>
        </w:rPr>
        <w:t xml:space="preserve"> </w:t>
      </w:r>
      <w:r w:rsidR="00BE41F0">
        <w:rPr>
          <w:rFonts w:eastAsia="맑은 고딕"/>
          <w:color w:val="FF0000"/>
        </w:rPr>
        <w:t>2</w:t>
      </w:r>
      <w:r w:rsidR="00026DA0" w:rsidRPr="00F41480">
        <w:rPr>
          <w:rFonts w:eastAsia="맑은 고딕"/>
          <w:color w:val="FF0000"/>
        </w:rPr>
        <w:t xml:space="preserve">0, </w:t>
      </w:r>
      <w:r w:rsidR="00026DA0" w:rsidRPr="00F41480">
        <w:rPr>
          <w:rFonts w:eastAsia="맑은 고딕" w:hint="eastAsia"/>
          <w:color w:val="FF0000"/>
        </w:rPr>
        <w:t>방어력</w:t>
      </w:r>
      <w:r w:rsidR="00026DA0" w:rsidRPr="00F41480">
        <w:rPr>
          <w:rFonts w:eastAsia="맑은 고딕" w:hint="eastAsia"/>
          <w:color w:val="FF0000"/>
        </w:rPr>
        <w:t xml:space="preserve"> </w:t>
      </w:r>
      <w:r w:rsidR="00BE41F0">
        <w:rPr>
          <w:rFonts w:eastAsia="맑은 고딕"/>
          <w:color w:val="FF0000"/>
        </w:rPr>
        <w:t>2</w:t>
      </w:r>
      <w:r w:rsidR="00026DA0" w:rsidRPr="00F41480">
        <w:rPr>
          <w:rFonts w:eastAsia="맑은 고딕"/>
          <w:color w:val="FF0000"/>
        </w:rPr>
        <w:t xml:space="preserve">0] + </w:t>
      </w:r>
      <w:proofErr w:type="spellStart"/>
      <w:r w:rsidR="00026DA0" w:rsidRPr="00F41480">
        <w:rPr>
          <w:rFonts w:eastAsia="맑은 고딕" w:hint="eastAsia"/>
          <w:color w:val="FF0000"/>
        </w:rPr>
        <w:t>스탯</w:t>
      </w:r>
      <w:proofErr w:type="spellEnd"/>
      <w:r w:rsidR="00026DA0" w:rsidRPr="00F41480">
        <w:rPr>
          <w:rFonts w:eastAsia="맑은 고딕" w:hint="eastAsia"/>
          <w:color w:val="FF0000"/>
        </w:rPr>
        <w:t xml:space="preserve"> </w:t>
      </w:r>
      <w:r w:rsidR="00026DA0" w:rsidRPr="00F41480">
        <w:rPr>
          <w:rFonts w:eastAsia="맑은 고딕" w:hint="eastAsia"/>
          <w:color w:val="FF0000"/>
        </w:rPr>
        <w:t>강화</w:t>
      </w:r>
      <w:r w:rsidR="00026DA0" w:rsidRPr="00F41480">
        <w:rPr>
          <w:rFonts w:eastAsia="맑은 고딕"/>
          <w:color w:val="FF0000"/>
        </w:rPr>
        <w:t>[</w:t>
      </w:r>
      <w:r w:rsidR="00026DA0" w:rsidRPr="00F41480">
        <w:rPr>
          <w:rFonts w:eastAsia="맑은 고딕" w:hint="eastAsia"/>
          <w:color w:val="FF0000"/>
        </w:rPr>
        <w:t>레벨</w:t>
      </w:r>
      <w:r w:rsidR="00026DA0" w:rsidRPr="00F41480">
        <w:rPr>
          <w:rFonts w:eastAsia="맑은 고딕" w:hint="eastAsia"/>
          <w:color w:val="FF0000"/>
        </w:rPr>
        <w:t xml:space="preserve"> </w:t>
      </w:r>
      <w:r w:rsidR="00026DA0" w:rsidRPr="00F41480">
        <w:rPr>
          <w:rFonts w:eastAsia="맑은 고딕"/>
          <w:color w:val="FF0000"/>
        </w:rPr>
        <w:t>1</w:t>
      </w:r>
      <w:r w:rsidR="00026DA0" w:rsidRPr="00F41480">
        <w:rPr>
          <w:rFonts w:eastAsia="맑은 고딕" w:hint="eastAsia"/>
          <w:color w:val="FF0000"/>
        </w:rPr>
        <w:t>당</w:t>
      </w:r>
      <w:r w:rsidR="00026DA0" w:rsidRPr="00F41480">
        <w:rPr>
          <w:rFonts w:eastAsia="맑은 고딕" w:hint="eastAsia"/>
          <w:color w:val="FF0000"/>
        </w:rPr>
        <w:t xml:space="preserve"> </w:t>
      </w:r>
      <w:r w:rsidR="00026DA0" w:rsidRPr="00F41480">
        <w:rPr>
          <w:rFonts w:eastAsia="맑은 고딕"/>
          <w:color w:val="FF0000"/>
        </w:rPr>
        <w:t>+</w:t>
      </w:r>
      <w:r w:rsidR="00F41480" w:rsidRPr="00F41480">
        <w:rPr>
          <w:rFonts w:eastAsia="맑은 고딕"/>
          <w:color w:val="FF0000"/>
        </w:rPr>
        <w:t xml:space="preserve"> </w:t>
      </w:r>
      <w:r w:rsidR="00026DA0" w:rsidRPr="00F41480">
        <w:rPr>
          <w:rFonts w:eastAsia="맑은 고딕"/>
          <w:color w:val="FF0000"/>
        </w:rPr>
        <w:t>1</w:t>
      </w:r>
      <w:r w:rsidR="0001358C">
        <w:rPr>
          <w:rFonts w:eastAsia="맑은 고딕"/>
          <w:color w:val="FF0000"/>
        </w:rPr>
        <w:t>x1.13^n</w:t>
      </w:r>
      <w:r w:rsidR="00F41480" w:rsidRPr="00F41480">
        <w:rPr>
          <w:rFonts w:eastAsia="맑은 고딕"/>
          <w:color w:val="FF0000"/>
        </w:rPr>
        <w:t xml:space="preserve">] + </w:t>
      </w:r>
      <w:r w:rsidR="00F41480" w:rsidRPr="00F41480">
        <w:rPr>
          <w:rFonts w:eastAsia="맑은 고딕" w:hint="eastAsia"/>
          <w:color w:val="FF0000"/>
        </w:rPr>
        <w:t>장비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기본</w:t>
      </w:r>
      <w:r w:rsidR="00F41480" w:rsidRPr="00F41480">
        <w:rPr>
          <w:rFonts w:eastAsia="맑은 고딕" w:hint="eastAsia"/>
          <w:color w:val="FF0000"/>
        </w:rPr>
        <w:t xml:space="preserve"> </w:t>
      </w:r>
      <w:proofErr w:type="spellStart"/>
      <w:r w:rsidR="00F41480" w:rsidRPr="00F41480">
        <w:rPr>
          <w:rFonts w:eastAsia="맑은 고딕" w:hint="eastAsia"/>
          <w:color w:val="FF0000"/>
        </w:rPr>
        <w:t>스탯</w:t>
      </w:r>
      <w:proofErr w:type="spellEnd"/>
      <w:r w:rsidR="00F41480" w:rsidRPr="00F41480">
        <w:rPr>
          <w:rFonts w:eastAsia="맑은 고딕" w:hint="eastAsia"/>
          <w:color w:val="FF0000"/>
        </w:rPr>
        <w:t>[</w:t>
      </w:r>
      <w:r w:rsidR="00F41480" w:rsidRPr="00F41480">
        <w:rPr>
          <w:rFonts w:eastAsia="맑은 고딕"/>
          <w:color w:val="FF0000"/>
        </w:rPr>
        <w:t xml:space="preserve">+ </w:t>
      </w:r>
      <w:r w:rsidR="00F41480" w:rsidRPr="00F41480">
        <w:rPr>
          <w:rFonts w:eastAsia="맑은 고딕" w:hint="eastAsia"/>
          <w:color w:val="FF0000"/>
        </w:rPr>
        <w:t>연산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수치</w:t>
      </w:r>
      <w:r w:rsidR="00F41480" w:rsidRPr="00F41480">
        <w:rPr>
          <w:rFonts w:eastAsia="맑은 고딕" w:hint="eastAsia"/>
          <w:color w:val="FF0000"/>
        </w:rPr>
        <w:t>]</w:t>
      </w:r>
      <w:r w:rsidR="00F41480" w:rsidRPr="00F41480">
        <w:rPr>
          <w:rFonts w:eastAsia="맑은 고딕"/>
          <w:color w:val="FF0000"/>
        </w:rPr>
        <w:t xml:space="preserve">) x </w:t>
      </w:r>
      <w:r w:rsidR="00F41480" w:rsidRPr="00F41480">
        <w:rPr>
          <w:rFonts w:eastAsia="맑은 고딕" w:hint="eastAsia"/>
          <w:color w:val="FF0000"/>
        </w:rPr>
        <w:t>장비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옵션</w:t>
      </w:r>
      <w:r w:rsidR="00F41480" w:rsidRPr="00F41480">
        <w:rPr>
          <w:rFonts w:eastAsia="맑은 고딕" w:hint="eastAsia"/>
          <w:color w:val="FF0000"/>
        </w:rPr>
        <w:t>[</w:t>
      </w:r>
      <w:r w:rsidR="00F41480" w:rsidRPr="00F41480">
        <w:rPr>
          <w:rFonts w:eastAsia="맑은 고딕"/>
          <w:color w:val="FF0000"/>
        </w:rPr>
        <w:t xml:space="preserve">n% </w:t>
      </w:r>
      <w:r w:rsidR="00F41480" w:rsidRPr="00F41480">
        <w:rPr>
          <w:rFonts w:eastAsia="맑은 고딕" w:hint="eastAsia"/>
          <w:color w:val="FF0000"/>
        </w:rPr>
        <w:t>증가</w:t>
      </w:r>
      <w:r w:rsidR="00F41480" w:rsidRPr="00F41480">
        <w:rPr>
          <w:rFonts w:eastAsia="맑은 고딕" w:hint="eastAsia"/>
          <w:color w:val="FF0000"/>
        </w:rPr>
        <w:t>]</w:t>
      </w:r>
      <w:r w:rsidR="00F41480" w:rsidRPr="00F41480">
        <w:rPr>
          <w:rFonts w:eastAsia="맑은 고딕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x</w:t>
      </w:r>
      <w:r w:rsidR="00F41480" w:rsidRPr="00F41480">
        <w:rPr>
          <w:rFonts w:eastAsia="맑은 고딕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캐릭터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유형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강화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별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옵션</w:t>
      </w:r>
      <w:r w:rsidR="00F41480" w:rsidRPr="00F41480">
        <w:rPr>
          <w:rFonts w:eastAsia="맑은 고딕" w:hint="eastAsia"/>
          <w:color w:val="FF0000"/>
        </w:rPr>
        <w:t>[</w:t>
      </w:r>
      <w:r w:rsidR="00F41480" w:rsidRPr="00F41480">
        <w:rPr>
          <w:rFonts w:eastAsia="맑은 고딕" w:hint="eastAsia"/>
          <w:color w:val="FF0000"/>
        </w:rPr>
        <w:t>특정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컨텐츠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/>
          <w:color w:val="FF0000"/>
        </w:rPr>
        <w:t xml:space="preserve">% </w:t>
      </w:r>
      <w:r w:rsidR="00F41480" w:rsidRPr="00F41480">
        <w:rPr>
          <w:rFonts w:eastAsia="맑은 고딕" w:hint="eastAsia"/>
          <w:color w:val="FF0000"/>
        </w:rPr>
        <w:t>증가</w:t>
      </w:r>
      <w:r w:rsidR="00F41480" w:rsidRPr="00F41480">
        <w:rPr>
          <w:rFonts w:eastAsia="맑은 고딕" w:hint="eastAsia"/>
          <w:color w:val="FF0000"/>
        </w:rPr>
        <w:t>,</w:t>
      </w:r>
      <w:r w:rsidR="00F41480" w:rsidRPr="00F41480">
        <w:rPr>
          <w:rFonts w:eastAsia="맑은 고딕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컨디션에</w:t>
      </w:r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 w:hint="eastAsia"/>
          <w:color w:val="FF0000"/>
        </w:rPr>
        <w:t>따른</w:t>
      </w:r>
      <w:r w:rsidR="00F41480" w:rsidRPr="00F41480">
        <w:rPr>
          <w:rFonts w:eastAsia="맑은 고딕" w:hint="eastAsia"/>
          <w:color w:val="FF0000"/>
        </w:rPr>
        <w:t xml:space="preserve"> </w:t>
      </w:r>
      <w:proofErr w:type="spellStart"/>
      <w:r w:rsidR="00F41480" w:rsidRPr="00F41480">
        <w:rPr>
          <w:rFonts w:eastAsia="맑은 고딕" w:hint="eastAsia"/>
          <w:color w:val="FF0000"/>
        </w:rPr>
        <w:t>스탯</w:t>
      </w:r>
      <w:proofErr w:type="spellEnd"/>
      <w:r w:rsidR="00F41480" w:rsidRPr="00F41480">
        <w:rPr>
          <w:rFonts w:eastAsia="맑은 고딕" w:hint="eastAsia"/>
          <w:color w:val="FF0000"/>
        </w:rPr>
        <w:t xml:space="preserve"> </w:t>
      </w:r>
      <w:r w:rsidR="00F41480" w:rsidRPr="00F41480">
        <w:rPr>
          <w:rFonts w:eastAsia="맑은 고딕"/>
          <w:color w:val="FF0000"/>
        </w:rPr>
        <w:t xml:space="preserve">% </w:t>
      </w:r>
      <w:r w:rsidR="00F41480" w:rsidRPr="00F41480">
        <w:rPr>
          <w:rFonts w:eastAsia="맑은 고딕" w:hint="eastAsia"/>
          <w:color w:val="FF0000"/>
        </w:rPr>
        <w:t>보너스</w:t>
      </w:r>
      <w:r w:rsidR="00F41480" w:rsidRPr="00F41480">
        <w:rPr>
          <w:rFonts w:eastAsia="맑은 고딕" w:hint="eastAsia"/>
          <w:color w:val="FF0000"/>
        </w:rPr>
        <w:t>]</w:t>
      </w:r>
    </w:p>
    <w:p w14:paraId="1645D884" w14:textId="494CB67A" w:rsidR="00F41480" w:rsidRPr="00F41480" w:rsidRDefault="00F41480" w:rsidP="00DA3FF2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color w:val="FF0000"/>
          <w:szCs w:val="22"/>
        </w:rPr>
      </w:pPr>
      <w:r w:rsidRPr="00F41480">
        <w:rPr>
          <w:rFonts w:ascii="맑은 고딕" w:eastAsia="맑은 고딕" w:hAnsi="맑은 고딕" w:hint="eastAsia"/>
          <w:color w:val="FF0000"/>
        </w:rPr>
        <w:t xml:space="preserve">몬스터 </w:t>
      </w:r>
      <w:proofErr w:type="spellStart"/>
      <w:proofErr w:type="gramStart"/>
      <w:r w:rsidRPr="00F41480">
        <w:rPr>
          <w:rFonts w:ascii="맑은 고딕" w:eastAsia="맑은 고딕" w:hAnsi="맑은 고딕" w:hint="eastAsia"/>
          <w:color w:val="FF0000"/>
        </w:rPr>
        <w:t>스탯</w:t>
      </w:r>
      <w:proofErr w:type="spellEnd"/>
      <w:r w:rsidRPr="00F41480">
        <w:rPr>
          <w:rFonts w:ascii="맑은 고딕" w:eastAsia="맑은 고딕" w:hAnsi="맑은 고딕" w:hint="eastAsia"/>
          <w:color w:val="FF0000"/>
        </w:rPr>
        <w:t xml:space="preserve"> </w:t>
      </w:r>
      <w:r w:rsidRPr="00F41480">
        <w:rPr>
          <w:rFonts w:ascii="맑은 고딕" w:eastAsia="맑은 고딕" w:hAnsi="맑은 고딕"/>
          <w:color w:val="FF0000"/>
        </w:rPr>
        <w:t>:</w:t>
      </w:r>
      <w:proofErr w:type="gramEnd"/>
      <w:r w:rsidRPr="00F41480">
        <w:rPr>
          <w:rFonts w:ascii="맑은 고딕" w:eastAsia="맑은 고딕" w:hAnsi="맑은 고딕"/>
          <w:color w:val="FF0000"/>
        </w:rPr>
        <w:t xml:space="preserve"> </w:t>
      </w:r>
      <w:r w:rsidRPr="00F41480">
        <w:rPr>
          <w:rFonts w:ascii="맑은 고딕" w:eastAsia="맑은 고딕" w:hAnsi="맑은 고딕" w:hint="eastAsia"/>
          <w:color w:val="FF0000"/>
        </w:rPr>
        <w:t xml:space="preserve">기본 </w:t>
      </w:r>
      <w:proofErr w:type="spellStart"/>
      <w:r w:rsidRPr="00F41480">
        <w:rPr>
          <w:rFonts w:ascii="맑은 고딕" w:eastAsia="맑은 고딕" w:hAnsi="맑은 고딕" w:hint="eastAsia"/>
          <w:color w:val="FF0000"/>
        </w:rPr>
        <w:t>스탯</w:t>
      </w:r>
      <w:proofErr w:type="spellEnd"/>
      <w:r w:rsidRPr="00F41480">
        <w:rPr>
          <w:rFonts w:ascii="맑은 고딕" w:eastAsia="맑은 고딕" w:hAnsi="맑은 고딕"/>
          <w:color w:val="FF0000"/>
        </w:rPr>
        <w:t>[</w:t>
      </w:r>
      <w:r w:rsidRPr="00F41480">
        <w:rPr>
          <w:rFonts w:ascii="맑은 고딕" w:eastAsia="맑은 고딕" w:hAnsi="맑은 고딕" w:hint="eastAsia"/>
          <w:color w:val="FF0000"/>
        </w:rPr>
        <w:t xml:space="preserve">체력 </w:t>
      </w:r>
      <w:r w:rsidRPr="00F41480">
        <w:rPr>
          <w:rFonts w:ascii="맑은 고딕" w:eastAsia="맑은 고딕" w:hAnsi="맑은 고딕"/>
          <w:color w:val="FF0000"/>
        </w:rPr>
        <w:t xml:space="preserve">80, </w:t>
      </w:r>
      <w:r w:rsidRPr="00F41480">
        <w:rPr>
          <w:rFonts w:ascii="맑은 고딕" w:eastAsia="맑은 고딕" w:hAnsi="맑은 고딕" w:hint="eastAsia"/>
          <w:color w:val="FF0000"/>
        </w:rPr>
        <w:t xml:space="preserve">공격력 </w:t>
      </w:r>
      <w:r w:rsidR="007612C7">
        <w:rPr>
          <w:rFonts w:ascii="맑은 고딕" w:eastAsia="맑은 고딕" w:hAnsi="맑은 고딕"/>
          <w:color w:val="FF0000"/>
        </w:rPr>
        <w:t>10</w:t>
      </w:r>
      <w:r w:rsidRPr="00F41480">
        <w:rPr>
          <w:rFonts w:ascii="맑은 고딕" w:eastAsia="맑은 고딕" w:hAnsi="맑은 고딕"/>
          <w:color w:val="FF0000"/>
        </w:rPr>
        <w:t xml:space="preserve">, </w:t>
      </w:r>
      <w:r w:rsidRPr="00F41480">
        <w:rPr>
          <w:rFonts w:ascii="맑은 고딕" w:eastAsia="맑은 고딕" w:hAnsi="맑은 고딕" w:hint="eastAsia"/>
          <w:color w:val="FF0000"/>
        </w:rPr>
        <w:t xml:space="preserve">방어력 </w:t>
      </w:r>
      <w:r w:rsidR="007612C7">
        <w:rPr>
          <w:rFonts w:ascii="맑은 고딕" w:eastAsia="맑은 고딕" w:hAnsi="맑은 고딕"/>
          <w:color w:val="FF0000"/>
        </w:rPr>
        <w:t>10</w:t>
      </w:r>
      <w:r w:rsidRPr="00F41480">
        <w:rPr>
          <w:rFonts w:ascii="맑은 고딕" w:eastAsia="맑은 고딕" w:hAnsi="맑은 고딕"/>
          <w:color w:val="FF0000"/>
        </w:rPr>
        <w:t xml:space="preserve">]  </w:t>
      </w:r>
      <w:r w:rsidRPr="00F41480">
        <w:rPr>
          <w:rStyle w:val="HTML"/>
          <w:rFonts w:ascii="맑은 고딕" w:eastAsia="맑은 고딕" w:hAnsi="맑은 고딕"/>
          <w:color w:val="FF0000"/>
        </w:rPr>
        <w:t>× (1.15)^n</w:t>
      </w:r>
      <w:r>
        <w:rPr>
          <w:rStyle w:val="HTML"/>
          <w:rFonts w:ascii="맑은 고딕" w:eastAsia="맑은 고딕" w:hAnsi="맑은 고딕"/>
          <w:color w:val="FF0000"/>
        </w:rPr>
        <w:t xml:space="preserve"> </w:t>
      </w:r>
      <w:r w:rsidRPr="00F41480">
        <w:rPr>
          <w:rStyle w:val="HTML"/>
          <w:rFonts w:ascii="맑은 고딕" w:eastAsia="맑은 고딕" w:hAnsi="맑은 고딕"/>
          <w:color w:val="FF0000"/>
        </w:rPr>
        <w:t>(</w:t>
      </w:r>
      <w:r w:rsidRPr="00F41480">
        <w:rPr>
          <w:rStyle w:val="HTML"/>
          <w:rFonts w:ascii="맑은 고딕" w:eastAsia="맑은 고딕" w:hAnsi="맑은 고딕" w:cs="바탕" w:hint="eastAsia"/>
          <w:color w:val="FF0000"/>
        </w:rPr>
        <w:t xml:space="preserve">스테이지 마다 </w:t>
      </w:r>
      <w:r w:rsidRPr="00F41480">
        <w:rPr>
          <w:rStyle w:val="HTML"/>
          <w:rFonts w:ascii="맑은 고딕" w:eastAsia="맑은 고딕" w:hAnsi="맑은 고딕" w:cs="바탕"/>
          <w:color w:val="FF0000"/>
        </w:rPr>
        <w:t xml:space="preserve">15% </w:t>
      </w:r>
      <w:r w:rsidRPr="00F41480">
        <w:rPr>
          <w:rStyle w:val="HTML"/>
          <w:rFonts w:ascii="맑은 고딕" w:eastAsia="맑은 고딕" w:hAnsi="맑은 고딕" w:cs="바탕" w:hint="eastAsia"/>
          <w:color w:val="FF0000"/>
        </w:rPr>
        <w:t>증가</w:t>
      </w:r>
      <w:r>
        <w:rPr>
          <w:rStyle w:val="HTML"/>
          <w:rFonts w:ascii="맑은 고딕" w:eastAsia="맑은 고딕" w:hAnsi="맑은 고딕" w:cs="바탕" w:hint="eastAsia"/>
          <w:color w:val="FF0000"/>
        </w:rPr>
        <w:t>)</w:t>
      </w:r>
    </w:p>
    <w:p w14:paraId="60B15125" w14:textId="0D80FADB" w:rsidR="00F41480" w:rsidRPr="00661CCB" w:rsidRDefault="00F41480" w:rsidP="00DA3FF2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color w:val="FF0000"/>
          <w:szCs w:val="22"/>
        </w:rPr>
      </w:pPr>
      <w:r w:rsidRPr="000F7571">
        <w:rPr>
          <w:rStyle w:val="HTML"/>
          <w:rFonts w:ascii="맑은 고딕" w:eastAsia="맑은 고딕" w:hAnsi="맑은 고딕" w:cs="바탕" w:hint="eastAsia"/>
          <w:color w:val="FF0000"/>
        </w:rPr>
        <w:t xml:space="preserve">전투시 </w:t>
      </w:r>
      <w:proofErr w:type="gramStart"/>
      <w:r w:rsidRPr="000F7571">
        <w:rPr>
          <w:rStyle w:val="HTML"/>
          <w:rFonts w:ascii="맑은 고딕" w:eastAsia="맑은 고딕" w:hAnsi="맑은 고딕" w:cs="바탕" w:hint="eastAsia"/>
          <w:color w:val="FF0000"/>
        </w:rPr>
        <w:t xml:space="preserve">계산 </w:t>
      </w:r>
      <w:r w:rsidRPr="000F7571">
        <w:rPr>
          <w:rStyle w:val="HTML"/>
          <w:rFonts w:ascii="맑은 고딕" w:eastAsia="맑은 고딕" w:hAnsi="맑은 고딕" w:cs="바탕"/>
          <w:color w:val="FF0000"/>
        </w:rPr>
        <w:t>:</w:t>
      </w:r>
      <w:proofErr w:type="gramEnd"/>
      <w:r w:rsidRPr="000F7571">
        <w:rPr>
          <w:rStyle w:val="HTML"/>
          <w:rFonts w:ascii="맑은 고딕" w:eastAsia="맑은 고딕" w:hAnsi="맑은 고딕" w:cs="바탕"/>
          <w:color w:val="FF0000"/>
        </w:rPr>
        <w:t xml:space="preserve"> </w:t>
      </w:r>
      <w:r w:rsidR="00BE41F0" w:rsidRPr="000F7571">
        <w:rPr>
          <w:rStyle w:val="HTML"/>
          <w:rFonts w:ascii="맑은 고딕" w:eastAsia="맑은 고딕" w:hAnsi="맑은 고딕" w:cs="바탕" w:hint="eastAsia"/>
          <w:color w:val="FF0000"/>
        </w:rPr>
        <w:t xml:space="preserve">체력 </w:t>
      </w:r>
      <w:r w:rsidR="00BE41F0" w:rsidRPr="000F7571">
        <w:rPr>
          <w:rStyle w:val="HTML"/>
          <w:rFonts w:ascii="맑은 고딕" w:eastAsia="맑은 고딕" w:hAnsi="맑은 고딕" w:cs="바탕"/>
          <w:color w:val="FF0000"/>
        </w:rPr>
        <w:t>– (</w:t>
      </w:r>
      <w:r w:rsidR="00BE41F0" w:rsidRPr="000F7571">
        <w:rPr>
          <w:rStyle w:val="HTML"/>
          <w:rFonts w:ascii="맑은 고딕" w:eastAsia="맑은 고딕" w:hAnsi="맑은 고딕" w:cs="바탕" w:hint="eastAsia"/>
          <w:color w:val="FF0000"/>
        </w:rPr>
        <w:t xml:space="preserve">공격력 </w:t>
      </w:r>
      <w:r w:rsidR="000F7571" w:rsidRPr="000F7571">
        <w:rPr>
          <w:rStyle w:val="HTML"/>
          <w:rFonts w:ascii="맑은 고딕" w:eastAsia="맑은 고딕" w:hAnsi="맑은 고딕" w:cs="바탕" w:hint="eastAsia"/>
          <w:color w:val="FF0000"/>
        </w:rPr>
        <w:t>x</w:t>
      </w:r>
      <w:r w:rsidR="000F7571" w:rsidRPr="000F7571">
        <w:rPr>
          <w:rStyle w:val="HTML"/>
          <w:rFonts w:ascii="맑은 고딕" w:eastAsia="맑은 고딕" w:hAnsi="맑은 고딕" w:cs="바탕"/>
          <w:color w:val="FF0000"/>
        </w:rPr>
        <w:t xml:space="preserve"> </w:t>
      </w:r>
      <w:r w:rsidR="00BE41F0" w:rsidRPr="000F7571">
        <w:rPr>
          <w:rStyle w:val="HTML"/>
          <w:rFonts w:ascii="맑은 고딕" w:eastAsia="맑은 고딕" w:hAnsi="맑은 고딕" w:cs="바탕"/>
          <w:color w:val="FF0000"/>
        </w:rPr>
        <w:t>(</w:t>
      </w:r>
      <w:r w:rsidR="000F7571" w:rsidRPr="000F7571">
        <w:rPr>
          <w:rStyle w:val="HTML"/>
          <w:rFonts w:ascii="맑은 고딕" w:eastAsia="맑은 고딕" w:hAnsi="맑은 고딕" w:cs="바탕" w:hint="eastAsia"/>
          <w:color w:val="FF0000"/>
        </w:rPr>
        <w:t>1</w:t>
      </w:r>
      <w:r w:rsidR="000F7571" w:rsidRPr="000F7571">
        <w:rPr>
          <w:rStyle w:val="HTML"/>
          <w:rFonts w:ascii="맑은 고딕" w:eastAsia="맑은 고딕" w:hAnsi="맑은 고딕" w:cs="바탕"/>
          <w:color w:val="FF0000"/>
        </w:rPr>
        <w:t xml:space="preserve"> - </w:t>
      </w:r>
      <w:r w:rsidR="000F7571" w:rsidRPr="000F7571">
        <w:rPr>
          <w:rFonts w:ascii="맑은 고딕" w:eastAsia="맑은 고딕" w:hAnsi="맑은 고딕" w:cs="바탕" w:hint="eastAsia"/>
          <w:color w:val="FF0000"/>
        </w:rPr>
        <w:t>방어력</w:t>
      </w:r>
      <w:r w:rsidR="000F7571" w:rsidRPr="000F7571">
        <w:rPr>
          <w:rFonts w:ascii="맑은 고딕" w:eastAsia="맑은 고딕" w:hAnsi="맑은 고딕"/>
          <w:color w:val="FF0000"/>
        </w:rPr>
        <w:t xml:space="preserve"> / (</w:t>
      </w:r>
      <w:r w:rsidR="000F7571" w:rsidRPr="000F7571">
        <w:rPr>
          <w:rFonts w:ascii="맑은 고딕" w:eastAsia="맑은 고딕" w:hAnsi="맑은 고딕" w:cs="바탕" w:hint="eastAsia"/>
          <w:color w:val="FF0000"/>
        </w:rPr>
        <w:t>방어력</w:t>
      </w:r>
      <w:r w:rsidR="000F7571" w:rsidRPr="000F7571">
        <w:rPr>
          <w:rFonts w:ascii="맑은 고딕" w:eastAsia="맑은 고딕" w:hAnsi="맑은 고딕"/>
          <w:color w:val="FF0000"/>
        </w:rPr>
        <w:t xml:space="preserve"> + </w:t>
      </w:r>
      <w:r w:rsidR="001324FE">
        <w:rPr>
          <w:rFonts w:ascii="맑은 고딕" w:eastAsia="맑은 고딕" w:hAnsi="맑은 고딕" w:hint="eastAsia"/>
          <w:color w:val="FF0000"/>
        </w:rPr>
        <w:t xml:space="preserve">상대 공격력 </w:t>
      </w:r>
      <w:r w:rsidR="001324FE">
        <w:rPr>
          <w:rFonts w:ascii="맑은 고딕" w:eastAsia="맑은 고딕" w:hAnsi="맑은 고딕" w:cs="바탕"/>
          <w:color w:val="FF0000"/>
        </w:rPr>
        <w:t>x 2</w:t>
      </w:r>
      <w:r w:rsidR="00BE41F0" w:rsidRPr="000F7571">
        <w:rPr>
          <w:rStyle w:val="HTML"/>
          <w:rFonts w:ascii="맑은 고딕" w:eastAsia="맑은 고딕" w:hAnsi="맑은 고딕" w:cs="바탕"/>
          <w:color w:val="FF0000"/>
        </w:rPr>
        <w:t>)</w:t>
      </w:r>
      <w:r w:rsidR="00477520">
        <w:rPr>
          <w:rStyle w:val="HTML"/>
          <w:rFonts w:ascii="맑은 고딕" w:eastAsia="맑은 고딕" w:hAnsi="맑은 고딕" w:cs="바탕"/>
          <w:color w:val="FF0000"/>
        </w:rPr>
        <w:t>)</w:t>
      </w:r>
    </w:p>
    <w:p w14:paraId="6B848565" w14:textId="22408868" w:rsidR="00661CCB" w:rsidRPr="00661CCB" w:rsidRDefault="00661CCB" w:rsidP="00DA3FF2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color w:val="FF0000"/>
          <w:szCs w:val="22"/>
        </w:rPr>
      </w:pPr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레벨 업에 필요한 </w:t>
      </w:r>
      <w:proofErr w:type="spellStart"/>
      <w:proofErr w:type="gramStart"/>
      <w:r>
        <w:rPr>
          <w:rStyle w:val="HTML"/>
          <w:rFonts w:ascii="맑은 고딕" w:eastAsia="맑은 고딕" w:hAnsi="맑은 고딕" w:cs="바탕" w:hint="eastAsia"/>
          <w:color w:val="FF0000"/>
        </w:rPr>
        <w:t>경험치양</w:t>
      </w:r>
      <w:proofErr w:type="spellEnd"/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 </w:t>
      </w:r>
      <w:r>
        <w:rPr>
          <w:rStyle w:val="HTML"/>
          <w:rFonts w:ascii="맑은 고딕" w:eastAsia="맑은 고딕" w:hAnsi="맑은 고딕" w:cs="바탕"/>
          <w:color w:val="FF0000"/>
        </w:rPr>
        <w:t>:</w:t>
      </w:r>
      <w:proofErr w:type="gramEnd"/>
      <w:r>
        <w:rPr>
          <w:rStyle w:val="HTML"/>
          <w:rFonts w:ascii="맑은 고딕" w:eastAsia="맑은 고딕" w:hAnsi="맑은 고딕" w:cs="바탕"/>
          <w:color w:val="FF0000"/>
        </w:rPr>
        <w:t xml:space="preserve"> </w:t>
      </w:r>
      <w:r w:rsidR="00F51EC7">
        <w:rPr>
          <w:rStyle w:val="HTML"/>
          <w:rFonts w:ascii="맑은 고딕" w:eastAsia="맑은 고딕" w:hAnsi="맑은 고딕" w:cs="바탕" w:hint="eastAsia"/>
          <w:color w:val="FF0000"/>
        </w:rPr>
        <w:t xml:space="preserve">기본 </w:t>
      </w:r>
      <w:r>
        <w:rPr>
          <w:rStyle w:val="HTML"/>
          <w:rFonts w:ascii="맑은 고딕" w:eastAsia="맑은 고딕" w:hAnsi="맑은 고딕" w:cs="바탕"/>
          <w:color w:val="FF0000"/>
        </w:rPr>
        <w:t>1000 x 1.</w:t>
      </w:r>
      <w:r w:rsidR="00BD0625">
        <w:rPr>
          <w:rStyle w:val="HTML"/>
          <w:rFonts w:ascii="맑은 고딕" w:eastAsia="맑은 고딕" w:hAnsi="맑은 고딕" w:cs="바탕"/>
          <w:color w:val="FF0000"/>
        </w:rPr>
        <w:t>16</w:t>
      </w:r>
      <w:r>
        <w:rPr>
          <w:rStyle w:val="HTML"/>
          <w:rFonts w:ascii="맑은 고딕" w:eastAsia="맑은 고딕" w:hAnsi="맑은 고딕" w:cs="바탕"/>
          <w:color w:val="FF0000"/>
        </w:rPr>
        <w:t>^n(</w:t>
      </w:r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레벨업마다 </w:t>
      </w:r>
      <w:r w:rsidR="00BD0625">
        <w:rPr>
          <w:rStyle w:val="HTML"/>
          <w:rFonts w:ascii="맑은 고딕" w:eastAsia="맑은 고딕" w:hAnsi="맑은 고딕" w:cs="바탕"/>
          <w:color w:val="FF0000"/>
        </w:rPr>
        <w:t>16</w:t>
      </w:r>
      <w:r>
        <w:rPr>
          <w:rStyle w:val="HTML"/>
          <w:rFonts w:ascii="맑은 고딕" w:eastAsia="맑은 고딕" w:hAnsi="맑은 고딕" w:cs="바탕"/>
          <w:color w:val="FF0000"/>
        </w:rPr>
        <w:t xml:space="preserve">% </w:t>
      </w:r>
      <w:r>
        <w:rPr>
          <w:rStyle w:val="HTML"/>
          <w:rFonts w:ascii="맑은 고딕" w:eastAsia="맑은 고딕" w:hAnsi="맑은 고딕" w:cs="바탕" w:hint="eastAsia"/>
          <w:color w:val="FF0000"/>
        </w:rPr>
        <w:t>증가)</w:t>
      </w:r>
    </w:p>
    <w:p w14:paraId="298111A5" w14:textId="1F8A4FD6" w:rsidR="00F51EC7" w:rsidRPr="00F51EC7" w:rsidRDefault="00661CCB" w:rsidP="00F51EC7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color w:val="FF0000"/>
          <w:szCs w:val="22"/>
        </w:rPr>
      </w:pPr>
      <w:proofErr w:type="spellStart"/>
      <w:r>
        <w:rPr>
          <w:rStyle w:val="HTML"/>
          <w:rFonts w:ascii="맑은 고딕" w:eastAsia="맑은 고딕" w:hAnsi="맑은 고딕" w:cs="바탕" w:hint="eastAsia"/>
          <w:color w:val="FF0000"/>
        </w:rPr>
        <w:t>스탯</w:t>
      </w:r>
      <w:proofErr w:type="spellEnd"/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 강화에 필요한 </w:t>
      </w:r>
      <w:proofErr w:type="spellStart"/>
      <w:proofErr w:type="gramStart"/>
      <w:r>
        <w:rPr>
          <w:rStyle w:val="HTML"/>
          <w:rFonts w:ascii="맑은 고딕" w:eastAsia="맑은 고딕" w:hAnsi="맑은 고딕" w:cs="바탕" w:hint="eastAsia"/>
          <w:color w:val="FF0000"/>
        </w:rPr>
        <w:t>골드양</w:t>
      </w:r>
      <w:proofErr w:type="spellEnd"/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 </w:t>
      </w:r>
      <w:r>
        <w:rPr>
          <w:rStyle w:val="HTML"/>
          <w:rFonts w:ascii="맑은 고딕" w:eastAsia="맑은 고딕" w:hAnsi="맑은 고딕" w:cs="바탕"/>
          <w:color w:val="FF0000"/>
        </w:rPr>
        <w:t>:</w:t>
      </w:r>
      <w:proofErr w:type="gramEnd"/>
      <w:r>
        <w:rPr>
          <w:rStyle w:val="HTML"/>
          <w:rFonts w:ascii="맑은 고딕" w:eastAsia="맑은 고딕" w:hAnsi="맑은 고딕" w:cs="바탕"/>
          <w:color w:val="FF0000"/>
        </w:rPr>
        <w:t xml:space="preserve"> </w:t>
      </w:r>
      <w:r w:rsidR="00F51EC7">
        <w:rPr>
          <w:rStyle w:val="HTML"/>
          <w:rFonts w:ascii="맑은 고딕" w:eastAsia="맑은 고딕" w:hAnsi="맑은 고딕" w:cs="바탕" w:hint="eastAsia"/>
          <w:color w:val="FF0000"/>
        </w:rPr>
        <w:t xml:space="preserve">기본 </w:t>
      </w:r>
      <w:r w:rsidR="00F51EC7">
        <w:rPr>
          <w:rStyle w:val="HTML"/>
          <w:rFonts w:ascii="맑은 고딕" w:eastAsia="맑은 고딕" w:hAnsi="맑은 고딕" w:cs="바탕"/>
          <w:color w:val="FF0000"/>
        </w:rPr>
        <w:t xml:space="preserve">1000 </w:t>
      </w:r>
      <w:r w:rsidR="00F51EC7">
        <w:rPr>
          <w:rStyle w:val="HTML"/>
          <w:rFonts w:ascii="맑은 고딕" w:eastAsia="맑은 고딕" w:hAnsi="맑은 고딕" w:cs="바탕" w:hint="eastAsia"/>
          <w:color w:val="FF0000"/>
        </w:rPr>
        <w:t>x</w:t>
      </w:r>
      <w:r w:rsidR="00F51EC7">
        <w:rPr>
          <w:rStyle w:val="HTML"/>
          <w:rFonts w:ascii="맑은 고딕" w:eastAsia="맑은 고딕" w:hAnsi="맑은 고딕" w:cs="바탕"/>
          <w:color w:val="FF0000"/>
        </w:rPr>
        <w:t xml:space="preserve"> 1.17^n(</w:t>
      </w:r>
      <w:r w:rsidR="00F51EC7">
        <w:rPr>
          <w:rStyle w:val="HTML"/>
          <w:rFonts w:ascii="맑은 고딕" w:eastAsia="맑은 고딕" w:hAnsi="맑은 고딕" w:cs="바탕" w:hint="eastAsia"/>
          <w:color w:val="FF0000"/>
        </w:rPr>
        <w:t xml:space="preserve">강화마다 </w:t>
      </w:r>
      <w:r w:rsidR="00F51EC7">
        <w:rPr>
          <w:rStyle w:val="HTML"/>
          <w:rFonts w:ascii="맑은 고딕" w:eastAsia="맑은 고딕" w:hAnsi="맑은 고딕" w:cs="바탕"/>
          <w:color w:val="FF0000"/>
        </w:rPr>
        <w:t xml:space="preserve">17% </w:t>
      </w:r>
      <w:r w:rsidR="00F51EC7">
        <w:rPr>
          <w:rStyle w:val="HTML"/>
          <w:rFonts w:ascii="맑은 고딕" w:eastAsia="맑은 고딕" w:hAnsi="맑은 고딕" w:cs="바탕" w:hint="eastAsia"/>
          <w:color w:val="FF0000"/>
        </w:rPr>
        <w:t>증가)</w:t>
      </w:r>
    </w:p>
    <w:p w14:paraId="18257AC5" w14:textId="14329814" w:rsidR="00F51EC7" w:rsidRPr="00F51EC7" w:rsidRDefault="00F51EC7" w:rsidP="00F51EC7">
      <w:pPr>
        <w:pStyle w:val="af8"/>
        <w:numPr>
          <w:ilvl w:val="1"/>
          <w:numId w:val="31"/>
        </w:numPr>
        <w:ind w:leftChars="0"/>
        <w:rPr>
          <w:rStyle w:val="HTML"/>
          <w:rFonts w:ascii="맑은 고딕" w:eastAsia="맑은 고딕" w:hAnsi="맑은 고딕"/>
          <w:color w:val="FF0000"/>
          <w:szCs w:val="22"/>
        </w:rPr>
      </w:pPr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캐릭터 유형별 강화에 필요한 </w:t>
      </w:r>
      <w:proofErr w:type="spellStart"/>
      <w:proofErr w:type="gramStart"/>
      <w:r>
        <w:rPr>
          <w:rStyle w:val="HTML"/>
          <w:rFonts w:ascii="맑은 고딕" w:eastAsia="맑은 고딕" w:hAnsi="맑은 고딕" w:cs="바탕" w:hint="eastAsia"/>
          <w:color w:val="FF0000"/>
        </w:rPr>
        <w:t>골드량</w:t>
      </w:r>
      <w:proofErr w:type="spellEnd"/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 </w:t>
      </w:r>
      <w:r>
        <w:rPr>
          <w:rStyle w:val="HTML"/>
          <w:rFonts w:ascii="맑은 고딕" w:eastAsia="맑은 고딕" w:hAnsi="맑은 고딕" w:cs="바탕"/>
          <w:color w:val="FF0000"/>
        </w:rPr>
        <w:t>:</w:t>
      </w:r>
      <w:proofErr w:type="gramEnd"/>
      <w:r>
        <w:rPr>
          <w:rStyle w:val="HTML"/>
          <w:rFonts w:ascii="맑은 고딕" w:eastAsia="맑은 고딕" w:hAnsi="맑은 고딕" w:cs="바탕"/>
          <w:color w:val="FF0000"/>
        </w:rPr>
        <w:t xml:space="preserve"> </w:t>
      </w:r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기본 </w:t>
      </w:r>
      <w:r>
        <w:rPr>
          <w:rStyle w:val="HTML"/>
          <w:rFonts w:ascii="맑은 고딕" w:eastAsia="맑은 고딕" w:hAnsi="맑은 고딕" w:cs="바탕"/>
          <w:color w:val="FF0000"/>
        </w:rPr>
        <w:t>3000 x 1.20^n(</w:t>
      </w:r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강화마다 </w:t>
      </w:r>
      <w:r>
        <w:rPr>
          <w:rStyle w:val="HTML"/>
          <w:rFonts w:ascii="맑은 고딕" w:eastAsia="맑은 고딕" w:hAnsi="맑은 고딕" w:cs="바탕"/>
          <w:color w:val="FF0000"/>
        </w:rPr>
        <w:t xml:space="preserve">20% </w:t>
      </w:r>
      <w:r>
        <w:rPr>
          <w:rStyle w:val="HTML"/>
          <w:rFonts w:ascii="맑은 고딕" w:eastAsia="맑은 고딕" w:hAnsi="맑은 고딕" w:cs="바탕" w:hint="eastAsia"/>
          <w:color w:val="FF0000"/>
        </w:rPr>
        <w:t>증가,</w:t>
      </w:r>
      <w:r>
        <w:rPr>
          <w:rStyle w:val="HTML"/>
          <w:rFonts w:ascii="맑은 고딕" w:eastAsia="맑은 고딕" w:hAnsi="맑은 고딕" w:cs="바탕"/>
          <w:color w:val="FF0000"/>
        </w:rPr>
        <w:t xml:space="preserve"> 10</w:t>
      </w:r>
      <w:r>
        <w:rPr>
          <w:rStyle w:val="HTML"/>
          <w:rFonts w:ascii="맑은 고딕" w:eastAsia="맑은 고딕" w:hAnsi="맑은 고딕" w:cs="바탕" w:hint="eastAsia"/>
          <w:color w:val="FF0000"/>
        </w:rPr>
        <w:t xml:space="preserve">회 강화마다 플레이어 레벨 </w:t>
      </w:r>
      <w:r>
        <w:rPr>
          <w:rStyle w:val="HTML"/>
          <w:rFonts w:ascii="맑은 고딕" w:eastAsia="맑은 고딕" w:hAnsi="맑은 고딕" w:cs="바탕"/>
          <w:color w:val="FF0000"/>
        </w:rPr>
        <w:t>30</w:t>
      </w:r>
      <w:r>
        <w:rPr>
          <w:rStyle w:val="HTML"/>
          <w:rFonts w:ascii="맑은 고딕" w:eastAsia="맑은 고딕" w:hAnsi="맑은 고딕" w:cs="바탕" w:hint="eastAsia"/>
          <w:color w:val="FF0000"/>
        </w:rPr>
        <w:t>제한)</w:t>
      </w:r>
    </w:p>
    <w:p w14:paraId="7A71CB0C" w14:textId="369B0EF4" w:rsidR="00661CCB" w:rsidRDefault="00661CCB" w:rsidP="00661CCB">
      <w:pPr>
        <w:pStyle w:val="af8"/>
        <w:numPr>
          <w:ilvl w:val="1"/>
          <w:numId w:val="31"/>
        </w:numPr>
        <w:ind w:leftChars="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 xml:space="preserve">스테이지 클리어 시 </w:t>
      </w:r>
      <w:proofErr w:type="spellStart"/>
      <w:r>
        <w:rPr>
          <w:rFonts w:ascii="맑은 고딕" w:eastAsia="맑은 고딕" w:hAnsi="맑은 고딕" w:hint="eastAsia"/>
          <w:color w:val="FF0000"/>
        </w:rPr>
        <w:t>재화량</w:t>
      </w:r>
      <w:proofErr w:type="spellEnd"/>
      <w:r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/>
          <w:color w:val="FF0000"/>
        </w:rPr>
        <w:t xml:space="preserve">– </w:t>
      </w:r>
      <w:r>
        <w:rPr>
          <w:rFonts w:ascii="맑은 고딕" w:eastAsia="맑은 고딕" w:hAnsi="맑은 고딕" w:hint="eastAsia"/>
          <w:color w:val="FF0000"/>
        </w:rPr>
        <w:t xml:space="preserve">일반 </w:t>
      </w:r>
      <w:r>
        <w:rPr>
          <w:rFonts w:ascii="맑은 고딕" w:eastAsia="맑은 고딕" w:hAnsi="맑은 고딕"/>
          <w:color w:val="FF0000"/>
        </w:rPr>
        <w:t xml:space="preserve">= </w:t>
      </w:r>
      <w:r>
        <w:rPr>
          <w:rFonts w:ascii="맑은 고딕" w:eastAsia="맑은 고딕" w:hAnsi="맑은 고딕" w:hint="eastAsia"/>
          <w:color w:val="FF0000"/>
        </w:rPr>
        <w:t xml:space="preserve">경험치 </w:t>
      </w:r>
      <w:proofErr w:type="gramStart"/>
      <w:r>
        <w:rPr>
          <w:rFonts w:ascii="맑은 고딕" w:eastAsia="맑은 고딕" w:hAnsi="맑은 고딕"/>
          <w:color w:val="FF0000"/>
        </w:rPr>
        <w:t>60 :</w:t>
      </w:r>
      <w:proofErr w:type="gramEnd"/>
      <w:r>
        <w:rPr>
          <w:rFonts w:ascii="맑은 고딕" w:eastAsia="맑은 고딕" w:hAnsi="맑은 고딕"/>
          <w:color w:val="FF0000"/>
        </w:rPr>
        <w:t xml:space="preserve"> </w:t>
      </w:r>
      <w:r>
        <w:rPr>
          <w:rFonts w:ascii="맑은 고딕" w:eastAsia="맑은 고딕" w:hAnsi="맑은 고딕" w:hint="eastAsia"/>
          <w:color w:val="FF0000"/>
        </w:rPr>
        <w:t>골드 4</w:t>
      </w:r>
      <w:r>
        <w:rPr>
          <w:rFonts w:ascii="맑은 고딕" w:eastAsia="맑은 고딕" w:hAnsi="맑은 고딕"/>
          <w:color w:val="FF0000"/>
        </w:rPr>
        <w:t xml:space="preserve">0(10 </w:t>
      </w:r>
      <w:r>
        <w:rPr>
          <w:rFonts w:ascii="맑은 고딕" w:eastAsia="맑은 고딕" w:hAnsi="맑은 고딕" w:hint="eastAsia"/>
          <w:color w:val="FF0000"/>
        </w:rPr>
        <w:t>확률로 장비 드랍)</w:t>
      </w:r>
    </w:p>
    <w:p w14:paraId="39FD3535" w14:textId="1BFE2A36" w:rsidR="006218A3" w:rsidRDefault="00661CCB" w:rsidP="00661CCB">
      <w:pPr>
        <w:ind w:left="3592" w:firstLineChars="200" w:firstLine="44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>-</w:t>
      </w:r>
      <w:r>
        <w:rPr>
          <w:rFonts w:ascii="맑은 고딕" w:eastAsia="맑은 고딕" w:hAnsi="맑은 고딕"/>
          <w:color w:val="FF0000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FF0000"/>
        </w:rPr>
        <w:t>골드컨텐츠</w:t>
      </w:r>
      <w:proofErr w:type="spellEnd"/>
      <w:r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/>
          <w:color w:val="FF0000"/>
        </w:rPr>
        <w:t xml:space="preserve">= </w:t>
      </w:r>
      <w:r>
        <w:rPr>
          <w:rFonts w:ascii="맑은 고딕" w:eastAsia="맑은 고딕" w:hAnsi="맑은 고딕" w:hint="eastAsia"/>
          <w:color w:val="FF0000"/>
        </w:rPr>
        <w:t xml:space="preserve">골드 </w:t>
      </w:r>
      <w:r>
        <w:rPr>
          <w:rFonts w:ascii="맑은 고딕" w:eastAsia="맑은 고딕" w:hAnsi="맑은 고딕"/>
          <w:color w:val="FF0000"/>
        </w:rPr>
        <w:t>150%(</w:t>
      </w:r>
      <w:r>
        <w:rPr>
          <w:rFonts w:ascii="맑은 고딕" w:eastAsia="맑은 고딕" w:hAnsi="맑은 고딕" w:hint="eastAsia"/>
          <w:color w:val="FF0000"/>
        </w:rPr>
        <w:t>일일 가능 횟수</w:t>
      </w:r>
      <w:r w:rsidR="00F51EC7">
        <w:rPr>
          <w:rFonts w:ascii="맑은 고딕" w:eastAsia="맑은 고딕" w:hAnsi="맑은 고딕" w:hint="eastAsia"/>
          <w:color w:val="FF0000"/>
        </w:rPr>
        <w:t xml:space="preserve"> 제한</w:t>
      </w:r>
      <w:r>
        <w:rPr>
          <w:rFonts w:ascii="맑은 고딕" w:eastAsia="맑은 고딕" w:hAnsi="맑은 고딕" w:hint="eastAsia"/>
          <w:color w:val="FF0000"/>
        </w:rPr>
        <w:t>)</w:t>
      </w:r>
    </w:p>
    <w:p w14:paraId="6FD0C360" w14:textId="6BBF68E8" w:rsidR="00661CCB" w:rsidRDefault="00F51EC7" w:rsidP="00661CCB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 xml:space="preserve">진행에 따른 </w:t>
      </w:r>
      <w:proofErr w:type="spellStart"/>
      <w:r>
        <w:rPr>
          <w:rFonts w:ascii="맑은 고딕" w:eastAsia="맑은 고딕" w:hAnsi="맑은 고딕" w:hint="eastAsia"/>
          <w:color w:val="FF0000"/>
        </w:rPr>
        <w:t>재화량</w:t>
      </w:r>
      <w:proofErr w:type="spellEnd"/>
      <w:r>
        <w:rPr>
          <w:rFonts w:ascii="맑은 고딕" w:eastAsia="맑은 고딕" w:hAnsi="맑은 고딕" w:hint="eastAsia"/>
          <w:color w:val="FF0000"/>
        </w:rPr>
        <w:t xml:space="preserve"> </w:t>
      </w:r>
      <w:proofErr w:type="gramStart"/>
      <w:r>
        <w:rPr>
          <w:rFonts w:ascii="맑은 고딕" w:eastAsia="맑은 고딕" w:hAnsi="맑은 고딕" w:hint="eastAsia"/>
          <w:color w:val="FF0000"/>
        </w:rPr>
        <w:t xml:space="preserve">변화 </w:t>
      </w:r>
      <w:r>
        <w:rPr>
          <w:rFonts w:ascii="맑은 고딕" w:eastAsia="맑은 고딕" w:hAnsi="맑은 고딕"/>
          <w:color w:val="FF0000"/>
        </w:rPr>
        <w:t>:</w:t>
      </w:r>
      <w:proofErr w:type="gramEnd"/>
      <w:r>
        <w:rPr>
          <w:rFonts w:ascii="맑은 고딕" w:eastAsia="맑은 고딕" w:hAnsi="맑은 고딕"/>
          <w:color w:val="FF0000"/>
        </w:rPr>
        <w:t xml:space="preserve"> </w:t>
      </w:r>
      <w:r>
        <w:rPr>
          <w:rFonts w:ascii="맑은 고딕" w:eastAsia="맑은 고딕" w:hAnsi="맑은 고딕" w:hint="eastAsia"/>
          <w:color w:val="FF0000"/>
        </w:rPr>
        <w:t xml:space="preserve">기본 </w:t>
      </w:r>
      <w:r>
        <w:rPr>
          <w:rFonts w:ascii="맑은 고딕" w:eastAsia="맑은 고딕" w:hAnsi="맑은 고딕"/>
          <w:color w:val="FF0000"/>
        </w:rPr>
        <w:t>1000 x 1.14^n(</w:t>
      </w:r>
      <w:r>
        <w:rPr>
          <w:rFonts w:ascii="맑은 고딕" w:eastAsia="맑은 고딕" w:hAnsi="맑은 고딕" w:hint="eastAsia"/>
          <w:color w:val="FF0000"/>
        </w:rPr>
        <w:t xml:space="preserve">스테이지 클리어 시마다 </w:t>
      </w:r>
      <w:r>
        <w:rPr>
          <w:rFonts w:ascii="맑은 고딕" w:eastAsia="맑은 고딕" w:hAnsi="맑은 고딕"/>
          <w:color w:val="FF0000"/>
        </w:rPr>
        <w:t xml:space="preserve">14% </w:t>
      </w:r>
      <w:r>
        <w:rPr>
          <w:rFonts w:ascii="맑은 고딕" w:eastAsia="맑은 고딕" w:hAnsi="맑은 고딕" w:hint="eastAsia"/>
          <w:color w:val="FF0000"/>
        </w:rPr>
        <w:t>증가)</w:t>
      </w:r>
    </w:p>
    <w:p w14:paraId="29288E5C" w14:textId="2EA6ABDD" w:rsidR="00F51EC7" w:rsidRDefault="00F51EC7" w:rsidP="00661CCB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 xml:space="preserve">장비 강화에 필요한 </w:t>
      </w:r>
      <w:proofErr w:type="spellStart"/>
      <w:proofErr w:type="gramStart"/>
      <w:r>
        <w:rPr>
          <w:rFonts w:ascii="맑은 고딕" w:eastAsia="맑은 고딕" w:hAnsi="맑은 고딕" w:hint="eastAsia"/>
          <w:color w:val="FF0000"/>
        </w:rPr>
        <w:t>골드량</w:t>
      </w:r>
      <w:proofErr w:type="spellEnd"/>
      <w:r>
        <w:rPr>
          <w:rFonts w:ascii="맑은 고딕" w:eastAsia="맑은 고딕" w:hAnsi="맑은 고딕"/>
          <w:color w:val="FF0000"/>
        </w:rPr>
        <w:t xml:space="preserve"> :</w:t>
      </w:r>
      <w:proofErr w:type="gramEnd"/>
      <w:r>
        <w:rPr>
          <w:rFonts w:ascii="맑은 고딕" w:eastAsia="맑은 고딕" w:hAnsi="맑은 고딕"/>
          <w:color w:val="FF0000"/>
        </w:rPr>
        <w:t xml:space="preserve"> </w:t>
      </w:r>
      <w:r>
        <w:rPr>
          <w:rFonts w:ascii="맑은 고딕" w:eastAsia="맑은 고딕" w:hAnsi="맑은 고딕" w:hint="eastAsia"/>
          <w:color w:val="FF0000"/>
        </w:rPr>
        <w:t xml:space="preserve">같은 장비 </w:t>
      </w:r>
      <w:r>
        <w:rPr>
          <w:rFonts w:ascii="맑은 고딕" w:eastAsia="맑은 고딕" w:hAnsi="맑은 고딕"/>
          <w:color w:val="FF0000"/>
        </w:rPr>
        <w:t>2</w:t>
      </w:r>
      <w:r>
        <w:rPr>
          <w:rFonts w:ascii="맑은 고딕" w:eastAsia="맑은 고딕" w:hAnsi="맑은 고딕" w:hint="eastAsia"/>
          <w:color w:val="FF0000"/>
        </w:rPr>
        <w:t xml:space="preserve">개(강화시마다 </w:t>
      </w:r>
      <w:r>
        <w:rPr>
          <w:rFonts w:ascii="맑은 고딕" w:eastAsia="맑은 고딕" w:hAnsi="맑은 고딕"/>
          <w:color w:val="FF0000"/>
        </w:rPr>
        <w:t>1</w:t>
      </w:r>
      <w:r>
        <w:rPr>
          <w:rFonts w:ascii="맑은 고딕" w:eastAsia="맑은 고딕" w:hAnsi="맑은 고딕" w:hint="eastAsia"/>
          <w:color w:val="FF0000"/>
        </w:rPr>
        <w:t>개씩 증가)</w:t>
      </w:r>
      <w:r>
        <w:rPr>
          <w:rFonts w:ascii="맑은 고딕" w:eastAsia="맑은 고딕" w:hAnsi="맑은 고딕"/>
          <w:color w:val="FF0000"/>
        </w:rPr>
        <w:t xml:space="preserve"> + 500 </w:t>
      </w:r>
      <w:r>
        <w:rPr>
          <w:rFonts w:ascii="맑은 고딕" w:eastAsia="맑은 고딕" w:hAnsi="맑은 고딕" w:hint="eastAsia"/>
          <w:color w:val="FF0000"/>
        </w:rPr>
        <w:t>x</w:t>
      </w:r>
      <w:r>
        <w:rPr>
          <w:rFonts w:ascii="맑은 고딕" w:eastAsia="맑은 고딕" w:hAnsi="맑은 고딕"/>
          <w:color w:val="FF0000"/>
        </w:rPr>
        <w:t xml:space="preserve"> 1.</w:t>
      </w:r>
      <w:r w:rsidR="001324FE">
        <w:rPr>
          <w:rFonts w:ascii="맑은 고딕" w:eastAsia="맑은 고딕" w:hAnsi="맑은 고딕"/>
          <w:color w:val="FF0000"/>
        </w:rPr>
        <w:t>18</w:t>
      </w:r>
      <w:r>
        <w:rPr>
          <w:rFonts w:ascii="맑은 고딕" w:eastAsia="맑은 고딕" w:hAnsi="맑은 고딕"/>
          <w:color w:val="FF0000"/>
        </w:rPr>
        <w:t>^n</w:t>
      </w:r>
    </w:p>
    <w:p w14:paraId="34B2CE87" w14:textId="56713267" w:rsidR="00F51EC7" w:rsidRDefault="00F51EC7" w:rsidP="00661CCB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/>
          <w:color w:val="FF0000"/>
        </w:rPr>
        <w:t>장</w:t>
      </w:r>
      <w:r>
        <w:rPr>
          <w:rFonts w:ascii="맑은 고딕" w:eastAsia="맑은 고딕" w:hAnsi="맑은 고딕" w:hint="eastAsia"/>
          <w:color w:val="FF0000"/>
        </w:rPr>
        <w:t xml:space="preserve">비 뽑기에 필요한 </w:t>
      </w:r>
      <w:proofErr w:type="spellStart"/>
      <w:proofErr w:type="gramStart"/>
      <w:r>
        <w:rPr>
          <w:rFonts w:ascii="맑은 고딕" w:eastAsia="맑은 고딕" w:hAnsi="맑은 고딕" w:hint="eastAsia"/>
          <w:color w:val="FF0000"/>
        </w:rPr>
        <w:t>골드량</w:t>
      </w:r>
      <w:proofErr w:type="spellEnd"/>
      <w:r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/>
          <w:color w:val="FF0000"/>
        </w:rPr>
        <w:t>:</w:t>
      </w:r>
      <w:proofErr w:type="gramEnd"/>
      <w:r>
        <w:rPr>
          <w:rFonts w:ascii="맑은 고딕" w:eastAsia="맑은 고딕" w:hAnsi="맑은 고딕"/>
          <w:color w:val="FF0000"/>
        </w:rPr>
        <w:t xml:space="preserve"> </w:t>
      </w:r>
      <w:r>
        <w:rPr>
          <w:rFonts w:ascii="맑은 고딕" w:eastAsia="맑은 고딕" w:hAnsi="맑은 고딕" w:hint="eastAsia"/>
          <w:color w:val="FF0000"/>
        </w:rPr>
        <w:t xml:space="preserve">1회 </w:t>
      </w:r>
      <w:r w:rsidR="0001358C">
        <w:rPr>
          <w:rFonts w:ascii="맑은 고딕" w:eastAsia="맑은 고딕" w:hAnsi="맑은 고딕"/>
          <w:color w:val="FF0000"/>
        </w:rPr>
        <w:t>2500 ,10</w:t>
      </w:r>
      <w:r w:rsidR="0001358C">
        <w:rPr>
          <w:rFonts w:ascii="맑은 고딕" w:eastAsia="맑은 고딕" w:hAnsi="맑은 고딕" w:hint="eastAsia"/>
          <w:color w:val="FF0000"/>
        </w:rPr>
        <w:t xml:space="preserve">회 </w:t>
      </w:r>
      <w:r w:rsidR="0001358C">
        <w:rPr>
          <w:rFonts w:ascii="맑은 고딕" w:eastAsia="맑은 고딕" w:hAnsi="맑은 고딕"/>
          <w:color w:val="FF0000"/>
        </w:rPr>
        <w:t>24000</w:t>
      </w:r>
    </w:p>
    <w:p w14:paraId="61D879DE" w14:textId="176853B6" w:rsidR="00315BB5" w:rsidRDefault="0001358C" w:rsidP="0001358C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t xml:space="preserve">골드 컨텐츠 </w:t>
      </w:r>
      <w:proofErr w:type="gramStart"/>
      <w:r>
        <w:rPr>
          <w:rFonts w:ascii="맑은 고딕" w:eastAsia="맑은 고딕" w:hAnsi="맑은 고딕" w:hint="eastAsia"/>
          <w:color w:val="FF0000"/>
        </w:rPr>
        <w:t xml:space="preserve">강화비용 </w:t>
      </w:r>
      <w:r>
        <w:rPr>
          <w:rFonts w:ascii="맑은 고딕" w:eastAsia="맑은 고딕" w:hAnsi="맑은 고딕"/>
          <w:color w:val="FF0000"/>
        </w:rPr>
        <w:t>:</w:t>
      </w:r>
      <w:proofErr w:type="gramEnd"/>
      <w:r>
        <w:rPr>
          <w:rFonts w:ascii="맑은 고딕" w:eastAsia="맑은 고딕" w:hAnsi="맑은 고딕"/>
          <w:color w:val="FF0000"/>
        </w:rPr>
        <w:t xml:space="preserve"> 10000 x 1.25^n</w:t>
      </w:r>
    </w:p>
    <w:p w14:paraId="65CF5500" w14:textId="62A65E02" w:rsidR="0001358C" w:rsidRDefault="0001358C" w:rsidP="0001358C">
      <w:pPr>
        <w:pStyle w:val="af8"/>
        <w:numPr>
          <w:ilvl w:val="0"/>
          <w:numId w:val="37"/>
        </w:numPr>
        <w:ind w:leftChars="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hint="eastAsia"/>
          <w:color w:val="FF0000"/>
        </w:rPr>
        <w:lastRenderedPageBreak/>
        <w:t xml:space="preserve">장비 강화 레벨에 따른 </w:t>
      </w:r>
      <w:proofErr w:type="spellStart"/>
      <w:r>
        <w:rPr>
          <w:rFonts w:ascii="맑은 고딕" w:eastAsia="맑은 고딕" w:hAnsi="맑은 고딕" w:hint="eastAsia"/>
          <w:color w:val="FF0000"/>
        </w:rPr>
        <w:t>스탯</w:t>
      </w:r>
      <w:proofErr w:type="spellEnd"/>
      <w:r>
        <w:rPr>
          <w:rFonts w:ascii="맑은 고딕" w:eastAsia="맑은 고딕" w:hAnsi="맑은 고딕" w:hint="eastAsia"/>
          <w:color w:val="FF0000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hint="eastAsia"/>
          <w:color w:val="FF0000"/>
        </w:rPr>
        <w:t>증가량</w:t>
      </w:r>
      <w:proofErr w:type="spellEnd"/>
      <w:r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/>
          <w:color w:val="FF0000"/>
        </w:rPr>
        <w:t>:</w:t>
      </w:r>
      <w:proofErr w:type="gramEnd"/>
      <w:r>
        <w:rPr>
          <w:rFonts w:ascii="맑은 고딕" w:eastAsia="맑은 고딕" w:hAnsi="맑은 고딕"/>
          <w:color w:val="FF0000"/>
        </w:rPr>
        <w:t xml:space="preserve"> </w:t>
      </w:r>
      <w:r>
        <w:rPr>
          <w:rFonts w:ascii="맑은 고딕" w:eastAsia="맑은 고딕" w:hAnsi="맑은 고딕" w:hint="eastAsia"/>
          <w:color w:val="FF0000"/>
        </w:rPr>
        <w:t xml:space="preserve">기본 </w:t>
      </w:r>
      <w:r w:rsidR="001324FE">
        <w:rPr>
          <w:rFonts w:ascii="맑은 고딕" w:eastAsia="맑은 고딕" w:hAnsi="맑은 고딕"/>
          <w:color w:val="FF0000"/>
        </w:rPr>
        <w:t>–</w:t>
      </w:r>
      <w:r>
        <w:rPr>
          <w:rFonts w:ascii="맑은 고딕" w:eastAsia="맑은 고딕" w:hAnsi="맑은 고딕"/>
          <w:color w:val="FF0000"/>
        </w:rPr>
        <w:t xml:space="preserve"> 10</w:t>
      </w:r>
      <w:r w:rsidR="001324FE">
        <w:rPr>
          <w:rFonts w:ascii="맑은 고딕" w:eastAsia="맑은 고딕" w:hAnsi="맑은 고딕"/>
          <w:color w:val="FF0000"/>
        </w:rPr>
        <w:t xml:space="preserve"> x 1.15^</w:t>
      </w:r>
      <w:r>
        <w:rPr>
          <w:rFonts w:ascii="맑은 고딕" w:eastAsia="맑은 고딕" w:hAnsi="맑은 고딕" w:hint="eastAsia"/>
          <w:color w:val="FF0000"/>
        </w:rPr>
        <w:t>증가</w:t>
      </w:r>
    </w:p>
    <w:p w14:paraId="18602FE2" w14:textId="23715256" w:rsidR="0001358C" w:rsidRPr="0001358C" w:rsidRDefault="0001358C" w:rsidP="0001358C">
      <w:pPr>
        <w:ind w:left="4956" w:firstLineChars="100" w:firstLine="220"/>
        <w:rPr>
          <w:rFonts w:ascii="맑은 고딕" w:eastAsia="맑은 고딕" w:hAnsi="맑은 고딕"/>
          <w:color w:val="FF0000"/>
        </w:rPr>
      </w:pPr>
      <w:r>
        <w:rPr>
          <w:rFonts w:ascii="맑은 고딕" w:eastAsia="맑은 고딕" w:hAnsi="맑은 고딕" w:cs="바탕" w:hint="eastAsia"/>
          <w:color w:val="FF0000"/>
        </w:rPr>
        <w:t>-</w:t>
      </w:r>
      <w:r>
        <w:rPr>
          <w:rFonts w:ascii="맑은 고딕" w:eastAsia="맑은 고딕" w:hAnsi="맑은 고딕" w:cs="바탕"/>
          <w:color w:val="FF0000"/>
        </w:rPr>
        <w:t xml:space="preserve"> </w:t>
      </w:r>
      <w:r w:rsidRPr="0001358C">
        <w:rPr>
          <w:rFonts w:ascii="맑은 고딕" w:eastAsia="맑은 고딕" w:hAnsi="맑은 고딕" w:cs="바탕" w:hint="eastAsia"/>
          <w:color w:val="FF0000"/>
        </w:rPr>
        <w:t>옵</w:t>
      </w:r>
      <w:r w:rsidRPr="0001358C">
        <w:rPr>
          <w:rFonts w:ascii="맑은 고딕" w:eastAsia="맑은 고딕" w:hAnsi="맑은 고딕" w:hint="eastAsia"/>
          <w:color w:val="FF0000"/>
        </w:rPr>
        <w:t>션 기본</w:t>
      </w:r>
      <w:r>
        <w:rPr>
          <w:rFonts w:ascii="맑은 고딕" w:eastAsia="맑은 고딕" w:hAnsi="맑은 고딕" w:hint="eastAsia"/>
          <w:color w:val="FF0000"/>
        </w:rPr>
        <w:t xml:space="preserve"> </w:t>
      </w:r>
      <w:r>
        <w:rPr>
          <w:rFonts w:ascii="맑은 고딕" w:eastAsia="맑은 고딕" w:hAnsi="맑은 고딕"/>
          <w:color w:val="FF0000"/>
        </w:rPr>
        <w:t>5</w:t>
      </w:r>
      <w:r w:rsidR="001324FE">
        <w:rPr>
          <w:rFonts w:ascii="맑은 고딕" w:eastAsia="맑은 고딕" w:hAnsi="맑은 고딕"/>
          <w:color w:val="FF0000"/>
        </w:rPr>
        <w:t>x 1.05^</w:t>
      </w:r>
      <w:r w:rsidR="001324FE">
        <w:rPr>
          <w:rFonts w:ascii="맑은 고딕" w:eastAsia="맑은 고딕" w:hAnsi="맑은 고딕" w:hint="eastAsia"/>
          <w:color w:val="FF0000"/>
        </w:rPr>
        <w:t>n</w:t>
      </w:r>
      <w:r>
        <w:rPr>
          <w:rFonts w:ascii="맑은 고딕" w:eastAsia="맑은 고딕" w:hAnsi="맑은 고딕"/>
          <w:color w:val="FF0000"/>
        </w:rPr>
        <w:t>%</w:t>
      </w:r>
      <w:r>
        <w:rPr>
          <w:rFonts w:ascii="맑은 고딕" w:eastAsia="맑은 고딕" w:hAnsi="맑은 고딕" w:hint="eastAsia"/>
          <w:color w:val="FF0000"/>
        </w:rPr>
        <w:t>증가</w:t>
      </w:r>
    </w:p>
    <w:p w14:paraId="04E8B5E8" w14:textId="3B464213" w:rsidR="00315BB5" w:rsidRPr="00315BB5" w:rsidRDefault="00315BB5" w:rsidP="00315BB5">
      <w:pPr>
        <w:rPr>
          <w:rFonts w:eastAsia="맑은 고딕"/>
          <w:color w:val="FF0000"/>
          <w:sz w:val="28"/>
          <w:szCs w:val="28"/>
        </w:rPr>
      </w:pPr>
      <w:r w:rsidRPr="00315BB5">
        <w:rPr>
          <w:rFonts w:eastAsia="맑은 고딕" w:hint="eastAsia"/>
          <w:color w:val="FF0000"/>
          <w:sz w:val="28"/>
          <w:szCs w:val="28"/>
        </w:rPr>
        <w:t>+</w:t>
      </w:r>
      <w:r w:rsidRPr="00315BB5">
        <w:rPr>
          <w:rFonts w:eastAsia="맑은 고딕"/>
          <w:color w:val="FF0000"/>
          <w:sz w:val="28"/>
          <w:szCs w:val="28"/>
        </w:rPr>
        <w:t xml:space="preserve">) </w:t>
      </w:r>
      <w:r w:rsidRPr="00315BB5">
        <w:rPr>
          <w:rFonts w:eastAsia="맑은 고딕" w:hint="eastAsia"/>
          <w:color w:val="FF0000"/>
          <w:sz w:val="28"/>
          <w:szCs w:val="28"/>
        </w:rPr>
        <w:t>뽑기에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등장할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오브젝트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개수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기획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내용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추가</w:t>
      </w:r>
      <w:r w:rsidRPr="00315BB5">
        <w:rPr>
          <w:rFonts w:eastAsia="맑은 고딕" w:hint="eastAsia"/>
          <w:color w:val="FF0000"/>
          <w:sz w:val="28"/>
          <w:szCs w:val="28"/>
        </w:rPr>
        <w:t xml:space="preserve"> </w:t>
      </w:r>
      <w:r w:rsidRPr="00315BB5">
        <w:rPr>
          <w:rFonts w:eastAsia="맑은 고딕" w:hint="eastAsia"/>
          <w:color w:val="FF0000"/>
          <w:sz w:val="28"/>
          <w:szCs w:val="28"/>
        </w:rPr>
        <w:t>예정</w:t>
      </w:r>
    </w:p>
    <w:sectPr w:rsidR="00315BB5" w:rsidRPr="00315BB5" w:rsidSect="00855982">
      <w:footerReference w:type="default" r:id="rId17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712EC" w14:textId="77777777" w:rsidR="00EA7478" w:rsidRDefault="00EA7478" w:rsidP="00855982">
      <w:pPr>
        <w:spacing w:after="0" w:line="240" w:lineRule="auto"/>
      </w:pPr>
      <w:r>
        <w:separator/>
      </w:r>
    </w:p>
  </w:endnote>
  <w:endnote w:type="continuationSeparator" w:id="0">
    <w:p w14:paraId="35F41932" w14:textId="77777777" w:rsidR="00EA7478" w:rsidRDefault="00EA747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F423D" w14:textId="77777777" w:rsidR="00855982" w:rsidRDefault="00855982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6D3C62"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F6DF2" w14:textId="77777777" w:rsidR="00EA7478" w:rsidRDefault="00EA7478" w:rsidP="00855982">
      <w:pPr>
        <w:spacing w:after="0" w:line="240" w:lineRule="auto"/>
      </w:pPr>
      <w:r>
        <w:separator/>
      </w:r>
    </w:p>
  </w:footnote>
  <w:footnote w:type="continuationSeparator" w:id="0">
    <w:p w14:paraId="1B3F478E" w14:textId="77777777" w:rsidR="00EA7478" w:rsidRDefault="00EA747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316305"/>
    <w:multiLevelType w:val="multilevel"/>
    <w:tmpl w:val="179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F303426"/>
    <w:multiLevelType w:val="multilevel"/>
    <w:tmpl w:val="853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A3F7E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241071F"/>
    <w:multiLevelType w:val="hybridMultilevel"/>
    <w:tmpl w:val="E60A9372"/>
    <w:lvl w:ilvl="0" w:tplc="04090003">
      <w:start w:val="1"/>
      <w:numFmt w:val="bullet"/>
      <w:lvlText w:val=""/>
      <w:lvlJc w:val="left"/>
      <w:pPr>
        <w:ind w:left="14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4" w:hanging="400"/>
      </w:pPr>
      <w:rPr>
        <w:rFonts w:ascii="Wingdings" w:hAnsi="Wingdings" w:hint="default"/>
      </w:rPr>
    </w:lvl>
  </w:abstractNum>
  <w:abstractNum w:abstractNumId="20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926E3E"/>
    <w:multiLevelType w:val="hybridMultilevel"/>
    <w:tmpl w:val="36247190"/>
    <w:lvl w:ilvl="0" w:tplc="04090003">
      <w:start w:val="1"/>
      <w:numFmt w:val="bullet"/>
      <w:lvlText w:val=""/>
      <w:lvlJc w:val="left"/>
      <w:pPr>
        <w:ind w:left="1108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22" w15:restartNumberingAfterBreak="0">
    <w:nsid w:val="5C266379"/>
    <w:multiLevelType w:val="multilevel"/>
    <w:tmpl w:val="CCD0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23598"/>
    <w:multiLevelType w:val="hybridMultilevel"/>
    <w:tmpl w:val="F846594C"/>
    <w:lvl w:ilvl="0" w:tplc="FB0450C4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1EA7209"/>
    <w:multiLevelType w:val="hybridMultilevel"/>
    <w:tmpl w:val="B63251AE"/>
    <w:lvl w:ilvl="0" w:tplc="419EB2B0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3CF2570"/>
    <w:multiLevelType w:val="hybridMultilevel"/>
    <w:tmpl w:val="DE44848C"/>
    <w:lvl w:ilvl="0" w:tplc="3EC210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5"/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5"/>
  </w:num>
  <w:num w:numId="5">
    <w:abstractNumId w:val="15"/>
  </w:num>
  <w:num w:numId="6">
    <w:abstractNumId w:val="15"/>
  </w:num>
  <w:num w:numId="7">
    <w:abstractNumId w:val="15"/>
  </w:num>
  <w:num w:numId="8">
    <w:abstractNumId w:val="15"/>
  </w:num>
  <w:num w:numId="9">
    <w:abstractNumId w:val="15"/>
  </w:num>
  <w:num w:numId="10">
    <w:abstractNumId w:val="15"/>
  </w:num>
  <w:num w:numId="11">
    <w:abstractNumId w:val="15"/>
  </w:num>
  <w:num w:numId="12">
    <w:abstractNumId w:val="15"/>
  </w:num>
  <w:num w:numId="13">
    <w:abstractNumId w:val="10"/>
  </w:num>
  <w:num w:numId="14">
    <w:abstractNumId w:val="20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6"/>
  </w:num>
  <w:num w:numId="29">
    <w:abstractNumId w:val="18"/>
  </w:num>
  <w:num w:numId="30">
    <w:abstractNumId w:val="23"/>
  </w:num>
  <w:num w:numId="31">
    <w:abstractNumId w:val="24"/>
  </w:num>
  <w:num w:numId="32">
    <w:abstractNumId w:val="25"/>
  </w:num>
  <w:num w:numId="33">
    <w:abstractNumId w:val="17"/>
  </w:num>
  <w:num w:numId="34">
    <w:abstractNumId w:val="22"/>
  </w:num>
  <w:num w:numId="35">
    <w:abstractNumId w:val="14"/>
  </w:num>
  <w:num w:numId="36">
    <w:abstractNumId w:val="19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78"/>
    <w:rsid w:val="00012CC3"/>
    <w:rsid w:val="0001358C"/>
    <w:rsid w:val="00015BC9"/>
    <w:rsid w:val="00026DA0"/>
    <w:rsid w:val="00044BFB"/>
    <w:rsid w:val="00044EB7"/>
    <w:rsid w:val="00050367"/>
    <w:rsid w:val="00085229"/>
    <w:rsid w:val="000B0136"/>
    <w:rsid w:val="000C0829"/>
    <w:rsid w:val="000F7571"/>
    <w:rsid w:val="001324FE"/>
    <w:rsid w:val="001431AE"/>
    <w:rsid w:val="001621DE"/>
    <w:rsid w:val="001731B1"/>
    <w:rsid w:val="00193109"/>
    <w:rsid w:val="0019347D"/>
    <w:rsid w:val="001C0387"/>
    <w:rsid w:val="001C628E"/>
    <w:rsid w:val="001D4362"/>
    <w:rsid w:val="001F20A9"/>
    <w:rsid w:val="00233094"/>
    <w:rsid w:val="0024002C"/>
    <w:rsid w:val="0024666C"/>
    <w:rsid w:val="00252F7A"/>
    <w:rsid w:val="002547BF"/>
    <w:rsid w:val="00281375"/>
    <w:rsid w:val="0030151B"/>
    <w:rsid w:val="003147D6"/>
    <w:rsid w:val="00315BB5"/>
    <w:rsid w:val="00363A49"/>
    <w:rsid w:val="00384AEC"/>
    <w:rsid w:val="003B190F"/>
    <w:rsid w:val="00424F9D"/>
    <w:rsid w:val="00431DD5"/>
    <w:rsid w:val="00435636"/>
    <w:rsid w:val="0044120B"/>
    <w:rsid w:val="00476734"/>
    <w:rsid w:val="00477520"/>
    <w:rsid w:val="00490C6C"/>
    <w:rsid w:val="00491A14"/>
    <w:rsid w:val="00522AA3"/>
    <w:rsid w:val="0052459A"/>
    <w:rsid w:val="00540876"/>
    <w:rsid w:val="00554F7D"/>
    <w:rsid w:val="00565C49"/>
    <w:rsid w:val="005A51DF"/>
    <w:rsid w:val="005B3081"/>
    <w:rsid w:val="005E3297"/>
    <w:rsid w:val="005E79FA"/>
    <w:rsid w:val="0061281B"/>
    <w:rsid w:val="00614F70"/>
    <w:rsid w:val="006218A3"/>
    <w:rsid w:val="00624C45"/>
    <w:rsid w:val="00627F62"/>
    <w:rsid w:val="00640CE5"/>
    <w:rsid w:val="00661CCB"/>
    <w:rsid w:val="006D3C62"/>
    <w:rsid w:val="006E23B9"/>
    <w:rsid w:val="00704F73"/>
    <w:rsid w:val="00706654"/>
    <w:rsid w:val="00710F06"/>
    <w:rsid w:val="00744EA8"/>
    <w:rsid w:val="00751A91"/>
    <w:rsid w:val="00757184"/>
    <w:rsid w:val="007612C7"/>
    <w:rsid w:val="007719C7"/>
    <w:rsid w:val="00773DD4"/>
    <w:rsid w:val="007833A7"/>
    <w:rsid w:val="007B06D5"/>
    <w:rsid w:val="007D7426"/>
    <w:rsid w:val="007F239E"/>
    <w:rsid w:val="008111CC"/>
    <w:rsid w:val="00815F3E"/>
    <w:rsid w:val="00855982"/>
    <w:rsid w:val="008640C2"/>
    <w:rsid w:val="008D5908"/>
    <w:rsid w:val="008F24E4"/>
    <w:rsid w:val="008F25C9"/>
    <w:rsid w:val="008F5811"/>
    <w:rsid w:val="0090185A"/>
    <w:rsid w:val="00903460"/>
    <w:rsid w:val="00904A7E"/>
    <w:rsid w:val="00921D36"/>
    <w:rsid w:val="009538CE"/>
    <w:rsid w:val="00967FF1"/>
    <w:rsid w:val="0097095E"/>
    <w:rsid w:val="00976B69"/>
    <w:rsid w:val="009A78B0"/>
    <w:rsid w:val="009D291F"/>
    <w:rsid w:val="00A103E4"/>
    <w:rsid w:val="00A10484"/>
    <w:rsid w:val="00A1795D"/>
    <w:rsid w:val="00A32D4E"/>
    <w:rsid w:val="00A40C10"/>
    <w:rsid w:val="00A66146"/>
    <w:rsid w:val="00A9455C"/>
    <w:rsid w:val="00AE722D"/>
    <w:rsid w:val="00B06813"/>
    <w:rsid w:val="00B53437"/>
    <w:rsid w:val="00B704D8"/>
    <w:rsid w:val="00B7620C"/>
    <w:rsid w:val="00BD00F0"/>
    <w:rsid w:val="00BD0625"/>
    <w:rsid w:val="00BD4B14"/>
    <w:rsid w:val="00BE1D25"/>
    <w:rsid w:val="00BE2EB2"/>
    <w:rsid w:val="00BE41F0"/>
    <w:rsid w:val="00BE5FA2"/>
    <w:rsid w:val="00BF560D"/>
    <w:rsid w:val="00C265A7"/>
    <w:rsid w:val="00CC0F90"/>
    <w:rsid w:val="00CD6703"/>
    <w:rsid w:val="00CF54EF"/>
    <w:rsid w:val="00D23704"/>
    <w:rsid w:val="00D40A06"/>
    <w:rsid w:val="00D55476"/>
    <w:rsid w:val="00D77541"/>
    <w:rsid w:val="00D83359"/>
    <w:rsid w:val="00D91509"/>
    <w:rsid w:val="00DA3FF2"/>
    <w:rsid w:val="00DE5959"/>
    <w:rsid w:val="00E662CB"/>
    <w:rsid w:val="00EA7478"/>
    <w:rsid w:val="00EB77DB"/>
    <w:rsid w:val="00EC2111"/>
    <w:rsid w:val="00ED340A"/>
    <w:rsid w:val="00EE7428"/>
    <w:rsid w:val="00F14A3D"/>
    <w:rsid w:val="00F3110D"/>
    <w:rsid w:val="00F344A3"/>
    <w:rsid w:val="00F41480"/>
    <w:rsid w:val="00F50544"/>
    <w:rsid w:val="00F51EC7"/>
    <w:rsid w:val="00F56416"/>
    <w:rsid w:val="00F862FC"/>
    <w:rsid w:val="00FD262C"/>
    <w:rsid w:val="00FF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6DD22894"/>
  <w15:chartTrackingRefBased/>
  <w15:docId w15:val="{0CF80C3F-709B-4A9E-A214-36E78BF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af8">
    <w:name w:val="List Paragraph"/>
    <w:basedOn w:val="a"/>
    <w:uiPriority w:val="34"/>
    <w:unhideWhenUsed/>
    <w:qFormat/>
    <w:rsid w:val="00EA7478"/>
    <w:pPr>
      <w:ind w:leftChars="400" w:left="800"/>
    </w:pPr>
  </w:style>
  <w:style w:type="table" w:styleId="af9">
    <w:name w:val="Table Grid"/>
    <w:basedOn w:val="a1"/>
    <w:uiPriority w:val="39"/>
    <w:rsid w:val="0016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Grid Table 1 Light"/>
    <w:basedOn w:val="a1"/>
    <w:uiPriority w:val="46"/>
    <w:rsid w:val="001621D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a">
    <w:name w:val="Unresolved Mention"/>
    <w:basedOn w:val="a0"/>
    <w:uiPriority w:val="99"/>
    <w:semiHidden/>
    <w:unhideWhenUsed/>
    <w:rsid w:val="00315BB5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unhideWhenUsed/>
    <w:rsid w:val="006218A3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citation-3">
    <w:name w:val="citation-3"/>
    <w:basedOn w:val="a0"/>
    <w:rsid w:val="00621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4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B19BEA18-74D9-46B9-B6A4-E27123FD7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678</TotalTime>
  <Pages>13</Pages>
  <Words>607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최진영</cp:lastModifiedBy>
  <cp:revision>11</cp:revision>
  <dcterms:created xsi:type="dcterms:W3CDTF">2026-05-17T14:27:00Z</dcterms:created>
  <dcterms:modified xsi:type="dcterms:W3CDTF">2026-05-21T11:11:00Z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